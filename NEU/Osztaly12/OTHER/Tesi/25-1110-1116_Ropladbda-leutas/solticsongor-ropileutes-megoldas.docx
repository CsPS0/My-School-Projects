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60793641" w14:textId="77777777" w:rsidTr="00633D03">
        <w:trPr>
          <w:trHeight w:val="270"/>
          <w:jc w:val="center"/>
        </w:trPr>
        <w:tc>
          <w:tcPr>
            <w:tcW w:w="10466" w:type="dxa"/>
          </w:tcPr>
          <w:p w14:paraId="6787D166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6F6240B8" wp14:editId="2759CA22">
                      <wp:extent cx="5848350" cy="407670"/>
                      <wp:effectExtent l="19050" t="19050" r="19050" b="2540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8350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3A1307D7" w14:textId="77777777" w:rsidR="00A66B18" w:rsidRDefault="00633D03" w:rsidP="00633D03"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07209648" w14:textId="77777777" w:rsidR="00633D03" w:rsidRPr="00633D03" w:rsidRDefault="00633D03" w:rsidP="00633D03">
                                  <w:pPr>
                                    <w:jc w:val="center"/>
                                    <w:rPr>
                                      <w:lang w:bidi="hu"/>
                                    </w:rPr>
                                  </w:pPr>
                                  <w:r>
                                    <w:rPr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475E359" id="Alakzat 61" o:spid="_x0000_s1026" style="width:460.5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:rsidR="00A66B18" w:rsidRDefault="00633D03" w:rsidP="00633D03">
                            <w:pPr>
                              <w:pStyle w:val="Emblma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:rsidR="00633D03" w:rsidRPr="00633D03" w:rsidRDefault="00633D03" w:rsidP="00633D03">
                            <w:pPr>
                              <w:jc w:val="center"/>
                              <w:rPr>
                                <w:lang w:bidi="hu"/>
                              </w:rPr>
                            </w:pPr>
                            <w:r>
                              <w:rPr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252353A6" w14:textId="77777777" w:rsidR="00A66B18" w:rsidRDefault="00A66B18" w:rsidP="00A6783B">
      <w:pPr>
        <w:pStyle w:val="Alrs"/>
        <w:rPr>
          <w:color w:val="000000" w:themeColor="text1"/>
        </w:rPr>
      </w:pPr>
    </w:p>
    <w:p w14:paraId="574CE0B1" w14:textId="77777777" w:rsidR="00633D03" w:rsidRDefault="00633D03" w:rsidP="00A6783B">
      <w:pPr>
        <w:pStyle w:val="Alrs"/>
        <w:rPr>
          <w:color w:val="000000" w:themeColor="text1"/>
        </w:rPr>
      </w:pPr>
    </w:p>
    <w:p w14:paraId="3B54DAE4" w14:textId="77777777" w:rsidR="00633D03" w:rsidRPr="00633D03" w:rsidRDefault="00633D03" w:rsidP="00633D03">
      <w:pPr>
        <w:spacing w:before="100" w:beforeAutospacing="1" w:after="100" w:afterAutospacing="1" w:line="360" w:lineRule="auto"/>
        <w:ind w:left="0" w:right="0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40"/>
          <w:szCs w:val="40"/>
          <w:lang w:val="hu-HU" w:eastAsia="hu-HU"/>
        </w:rPr>
      </w:pPr>
      <w:r w:rsidRPr="00633D03">
        <w:rPr>
          <w:rFonts w:ascii="Times New Roman" w:eastAsia="Times New Roman" w:hAnsi="Times New Roman" w:cs="Times New Roman"/>
          <w:b/>
          <w:bCs/>
          <w:color w:val="auto"/>
          <w:kern w:val="0"/>
          <w:sz w:val="40"/>
          <w:szCs w:val="40"/>
          <w:lang w:val="hu-HU" w:eastAsia="hu-HU"/>
        </w:rPr>
        <w:t>A röplabda leütés szerepe, technikája és oktatása</w:t>
      </w:r>
    </w:p>
    <w:p w14:paraId="415E2895" w14:textId="77777777" w:rsidR="00633D03" w:rsidRPr="00633D03" w:rsidRDefault="00633D03" w:rsidP="00633D03">
      <w:pPr>
        <w:spacing w:before="100" w:beforeAutospacing="1" w:after="100" w:afterAutospacing="1" w:line="36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A leütés szerepe a röplabdában</w:t>
      </w:r>
    </w:p>
    <w:p w14:paraId="5447A81B" w14:textId="77777777" w:rsidR="00633D03" w:rsidRPr="00633D03" w:rsidRDefault="00633D03" w:rsidP="00633D03">
      <w:pPr>
        <w:spacing w:before="100" w:beforeAutospacing="1" w:after="100" w:afterAutospacing="1" w:line="360" w:lineRule="auto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támadás legfontosabb eleme a </w:t>
      </w: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leütés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, más néven </w:t>
      </w: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támadó ütés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. Ez az a mozdulat, amikor a játékos a levegőbe felugorva, nagy erővel és irányítottan üti át a labdát az ellenfél térfelére. A leütés nemcsak erőt, hanem </w:t>
      </w: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pontosságot, időzítést és technikai tudást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is igényel.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 támadások rendszerint egy jól felépített játékmenet eredményei: először jön a fogadás, majd az irányító játékos (feladó) pontos feladása, végül pedig a </w:t>
      </w:r>
      <w:r w:rsidRPr="00633D03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>leütő befejezése</w:t>
      </w:r>
    </w:p>
    <w:p w14:paraId="5C08F4B1" w14:textId="77777777" w:rsidR="00633D03" w:rsidRPr="00633D03" w:rsidRDefault="00633D03" w:rsidP="00633D03">
      <w:pPr>
        <w:spacing w:before="100" w:beforeAutospacing="1" w:after="100" w:afterAutospacing="1" w:line="36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A leütés technikája</w:t>
      </w:r>
    </w:p>
    <w:p w14:paraId="5E9FFED1" w14:textId="77777777" w:rsidR="00633D03" w:rsidRPr="00633D03" w:rsidRDefault="00633D03" w:rsidP="00633D03">
      <w:pPr>
        <w:spacing w:before="100" w:beforeAutospacing="1" w:after="100" w:afterAutospacing="1" w:line="360" w:lineRule="auto"/>
        <w:ind w:left="0"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leütés technikája több egymást követő mozzanatból áll, amelyek mindegyike fontos a sikeres kivitelezéshez. 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Ezek a </w:t>
      </w: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helyezkedés, nekifutás, felugrás, ütés és talajra érkezés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.</w:t>
      </w:r>
    </w:p>
    <w:p w14:paraId="3AFF93EF" w14:textId="77777777" w:rsidR="00633D03" w:rsidRPr="00633D03" w:rsidRDefault="00633D03" w:rsidP="00633D03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cyan"/>
          <w:u w:val="single"/>
          <w:lang w:val="hu-HU" w:eastAsia="hu-HU"/>
        </w:rPr>
        <w:t>Helyezkedés: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u w:val="single"/>
          <w:lang w:val="hu-HU" w:eastAsia="hu-HU"/>
        </w:rPr>
        <w:br/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játékos a hálótól megfelelő távolságban áll, általában 2–4 méterre. Fontos, 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hogy lássa a feladót és a labdát, így előre tudja tervezni a mozdulatát.</w:t>
      </w:r>
    </w:p>
    <w:p w14:paraId="79DB02E6" w14:textId="77777777" w:rsidR="00633D03" w:rsidRPr="00633D03" w:rsidRDefault="00633D03" w:rsidP="00633D03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cyan"/>
          <w:u w:val="single"/>
          <w:lang w:val="hu-HU" w:eastAsia="hu-HU"/>
        </w:rPr>
        <w:t>Nekifutás: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u w:val="single"/>
          <w:lang w:val="hu-HU" w:eastAsia="hu-HU"/>
        </w:rPr>
        <w:br/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leütéshez szükséges lendületet egy rövid, gyors nekifutással szerzi meg a játékos. 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Jobbkezes játékosoknál ez többnyire bal–jobb–bal láb ritmusban 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lastRenderedPageBreak/>
        <w:t xml:space="preserve">történik. A nekifutás segít abban, hogy a felugrás 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magas és robbanékony 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legyen.</w:t>
      </w:r>
    </w:p>
    <w:p w14:paraId="620B31E8" w14:textId="77777777" w:rsidR="00633D03" w:rsidRPr="00633D03" w:rsidRDefault="00633D03" w:rsidP="00633D03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cyan"/>
          <w:u w:val="single"/>
          <w:lang w:val="hu-HU" w:eastAsia="hu-HU"/>
        </w:rPr>
        <w:t>Felugrás: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u w:val="single"/>
          <w:lang w:val="hu-HU" w:eastAsia="hu-HU"/>
        </w:rPr>
        <w:br/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 játékos a két lábáról egyszerre rugaszkodik el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. A karokat először hátra lendíti, majd hirtelen előre és felfelé viszi, ezzel is növelve az emelkedés magasságát.</w:t>
      </w:r>
    </w:p>
    <w:p w14:paraId="628670F7" w14:textId="77777777" w:rsidR="00633D03" w:rsidRPr="00633D03" w:rsidRDefault="00633D03" w:rsidP="00633D03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cyan"/>
          <w:u w:val="single"/>
          <w:lang w:val="hu-HU" w:eastAsia="hu-HU"/>
        </w:rPr>
        <w:t>Ütés: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u w:val="single"/>
          <w:lang w:val="hu-HU" w:eastAsia="hu-HU"/>
        </w:rPr>
        <w:br/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levegőben 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 játékos hátrahúzza az ütőkarját, majd gyors, ostorszerű mozdulattal előrelendíti,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és a labdát a lehető legmagasabban, kissé a test előtt üti meg. A tenyér nyitott, az ujjak enyhén széttárva vannak. 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A cél, hogy a labda erőteljesen és pontosan csapódjon az ellenfél térfelére. A 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leütés iránya lehet egyenes, keresztbe, vagy okosan elhelyezett ejtés is.</w:t>
      </w:r>
    </w:p>
    <w:p w14:paraId="5AA88BD8" w14:textId="77777777" w:rsidR="00633D03" w:rsidRPr="00633D03" w:rsidRDefault="00633D03" w:rsidP="00633D03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cyan"/>
          <w:u w:val="single"/>
          <w:lang w:val="hu-HU" w:eastAsia="hu-HU"/>
        </w:rPr>
        <w:t>Talajra érkezés: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u w:val="single"/>
          <w:lang w:val="hu-HU" w:eastAsia="hu-HU"/>
        </w:rPr>
        <w:br/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játékos igyekszik 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puha, rugalmas térdhajlítással érkezni a talajra, hogy elkerülje a sérüléseket, és azonnal készen álljon a következő mozdulatra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.</w:t>
      </w:r>
    </w:p>
    <w:p w14:paraId="0F09CEB0" w14:textId="77777777" w:rsidR="00633D03" w:rsidRPr="00633D03" w:rsidRDefault="00633D03" w:rsidP="00633D03">
      <w:pPr>
        <w:spacing w:before="100" w:beforeAutospacing="1" w:after="100" w:afterAutospacing="1" w:line="36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A leütés oktatása</w:t>
      </w:r>
    </w:p>
    <w:p w14:paraId="064AFB06" w14:textId="77777777" w:rsidR="00633D03" w:rsidRPr="00633D03" w:rsidRDefault="00633D03" w:rsidP="00633D03">
      <w:pPr>
        <w:spacing w:before="100" w:beforeAutospacing="1" w:after="100" w:afterAutospacing="1" w:line="360" w:lineRule="auto"/>
        <w:ind w:left="0"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leütés tanítása lépésről lépésre történik, mivel a mozdulat összetett, és több motoros képességet fejleszt egyszerre – 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például a gyorsaságot, a koordinációt és az erőt.</w:t>
      </w:r>
    </w:p>
    <w:p w14:paraId="058CDACB" w14:textId="77777777" w:rsidR="00633D03" w:rsidRPr="00633D03" w:rsidRDefault="00633D03" w:rsidP="00633D03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cyan"/>
          <w:u w:val="single"/>
          <w:lang w:val="hu-HU" w:eastAsia="hu-HU"/>
        </w:rPr>
        <w:t>Előkészítő gyakorlatok: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u w:val="single"/>
          <w:lang w:val="hu-HU" w:eastAsia="hu-HU"/>
        </w:rPr>
        <w:br/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Az oktatás első szakaszában 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fontos a helyes </w:t>
      </w: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felugrás és karlendítés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megtanítása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. Gyakorolhatók például ugrások helyből, illetve labda nélküli ütőmozdulatok a levegőben.</w:t>
      </w:r>
    </w:p>
    <w:p w14:paraId="07B24769" w14:textId="77777777" w:rsidR="00633D03" w:rsidRPr="00633D03" w:rsidRDefault="00633D03" w:rsidP="00633D03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cyan"/>
          <w:u w:val="single"/>
          <w:lang w:val="hu-HU" w:eastAsia="hu-HU"/>
        </w:rPr>
        <w:t>Egyszerűsített leütés labdával: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u w:val="single"/>
          <w:lang w:val="hu-HU" w:eastAsia="hu-HU"/>
        </w:rPr>
        <w:br/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tanulók először </w:t>
      </w: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állított labdára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vagy </w:t>
      </w: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feladott labdára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gyakorolják 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az 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lastRenderedPageBreak/>
        <w:t>ütést, még háló nélkül. Cél a mozdulat biztonságos elsajátítása és a megfelelő időzítés.</w:t>
      </w:r>
    </w:p>
    <w:p w14:paraId="5D6A3A52" w14:textId="77777777" w:rsidR="00633D03" w:rsidRPr="00633D03" w:rsidRDefault="00633D03" w:rsidP="00633D03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cyan"/>
          <w:u w:val="single"/>
          <w:lang w:val="hu-HU" w:eastAsia="hu-HU"/>
        </w:rPr>
        <w:t>Leütés hálónál: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u w:val="single"/>
          <w:lang w:val="hu-HU" w:eastAsia="hu-HU"/>
        </w:rPr>
        <w:br/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Ha a mozdulat 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már stabil, a diákok hálón keresztül is gyakorolhatják, 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kezdetben könnyített labdával, majd normál játékkal. Fontos, hogy a tanár a </w:t>
      </w: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helyes testtartásra, lendítésre és labdaérintésre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figyelmeztesse őket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.</w:t>
      </w:r>
    </w:p>
    <w:p w14:paraId="4F4C37F3" w14:textId="77777777" w:rsidR="00633D03" w:rsidRPr="00633D03" w:rsidRDefault="00633D03" w:rsidP="00633D03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cyan"/>
          <w:u w:val="single"/>
          <w:lang w:val="hu-HU" w:eastAsia="hu-HU"/>
        </w:rPr>
        <w:t>Játékhelyzetek gyakorlása: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u w:val="single"/>
          <w:lang w:val="hu-HU" w:eastAsia="hu-HU"/>
        </w:rPr>
        <w:br/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haladóbb szinten a leütés már a feladással és fogadással együtt történik, tehát a diákok </w:t>
      </w:r>
      <w:r w:rsidRPr="00633D03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valódi támadási szituációkat</w:t>
      </w:r>
      <w:r w:rsidRPr="00633D03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gyakorolnak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. Ez fejleszti a csapatmunkát és a játékintelligenciát.</w:t>
      </w:r>
    </w:p>
    <w:p w14:paraId="3A0B4F27" w14:textId="77777777" w:rsidR="00633D03" w:rsidRPr="00633D03" w:rsidRDefault="00633D03" w:rsidP="00633D03">
      <w:pPr>
        <w:spacing w:before="0" w:after="0" w:line="360" w:lineRule="auto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5EE857E5" w14:textId="77777777" w:rsidR="00633D03" w:rsidRDefault="00633D03" w:rsidP="00633D03">
      <w:pPr>
        <w:pStyle w:val="Alrs"/>
        <w:spacing w:line="360" w:lineRule="auto"/>
        <w:ind w:left="0"/>
        <w:rPr>
          <w:color w:val="000000" w:themeColor="text1"/>
          <w:sz w:val="32"/>
          <w:szCs w:val="32"/>
        </w:rPr>
      </w:pPr>
    </w:p>
    <w:p w14:paraId="1280C609" w14:textId="77777777" w:rsidR="00633D03" w:rsidRDefault="00633D03" w:rsidP="00633D03">
      <w:pPr>
        <w:pStyle w:val="Alrs"/>
        <w:spacing w:line="360" w:lineRule="auto"/>
        <w:ind w:left="0"/>
        <w:rPr>
          <w:color w:val="000000" w:themeColor="text1"/>
          <w:sz w:val="32"/>
          <w:szCs w:val="32"/>
        </w:rPr>
      </w:pPr>
    </w:p>
    <w:p w14:paraId="7139F293" w14:textId="77777777" w:rsidR="00633D03" w:rsidRDefault="00633D03" w:rsidP="00633D03">
      <w:pPr>
        <w:pStyle w:val="Alrs"/>
        <w:spacing w:line="360" w:lineRule="auto"/>
        <w:ind w:left="0"/>
        <w:rPr>
          <w:color w:val="000000" w:themeColor="text1"/>
          <w:sz w:val="32"/>
          <w:szCs w:val="32"/>
        </w:rPr>
      </w:pPr>
    </w:p>
    <w:p w14:paraId="571BF127" w14:textId="77777777" w:rsidR="00633D03" w:rsidRDefault="00633D03" w:rsidP="00633D03">
      <w:pPr>
        <w:pStyle w:val="Alrs"/>
        <w:spacing w:line="360" w:lineRule="auto"/>
        <w:ind w:left="0"/>
        <w:rPr>
          <w:color w:val="000000" w:themeColor="text1"/>
          <w:sz w:val="32"/>
          <w:szCs w:val="32"/>
        </w:rPr>
      </w:pPr>
    </w:p>
    <w:p w14:paraId="65FF59D4" w14:textId="77777777" w:rsidR="00633D03" w:rsidRDefault="00633D03" w:rsidP="00633D03">
      <w:pPr>
        <w:pStyle w:val="Alrs"/>
        <w:spacing w:line="360" w:lineRule="auto"/>
        <w:ind w:left="0"/>
        <w:rPr>
          <w:color w:val="000000" w:themeColor="text1"/>
          <w:sz w:val="32"/>
          <w:szCs w:val="32"/>
        </w:rPr>
      </w:pPr>
    </w:p>
    <w:p w14:paraId="1026131A" w14:textId="77777777" w:rsidR="00633D03" w:rsidRDefault="00633D03" w:rsidP="00633D03">
      <w:pPr>
        <w:pStyle w:val="Alrs"/>
        <w:spacing w:line="360" w:lineRule="auto"/>
        <w:ind w:left="0"/>
        <w:rPr>
          <w:color w:val="000000" w:themeColor="text1"/>
          <w:sz w:val="32"/>
          <w:szCs w:val="32"/>
        </w:rPr>
      </w:pPr>
    </w:p>
    <w:p w14:paraId="1FB7944E" w14:textId="77777777" w:rsidR="00633D03" w:rsidRDefault="00633D03" w:rsidP="00633D03">
      <w:pPr>
        <w:pStyle w:val="Alrs"/>
        <w:spacing w:line="360" w:lineRule="auto"/>
        <w:ind w:left="0"/>
        <w:rPr>
          <w:color w:val="000000" w:themeColor="text1"/>
          <w:sz w:val="32"/>
          <w:szCs w:val="32"/>
        </w:rPr>
      </w:pPr>
    </w:p>
    <w:p w14:paraId="60C12F3A" w14:textId="77777777" w:rsidR="00633D03" w:rsidRDefault="00633D03" w:rsidP="00633D03">
      <w:pPr>
        <w:pStyle w:val="Alrs"/>
        <w:spacing w:line="360" w:lineRule="auto"/>
        <w:ind w:left="0"/>
        <w:rPr>
          <w:color w:val="000000" w:themeColor="text1"/>
          <w:sz w:val="32"/>
          <w:szCs w:val="32"/>
        </w:rPr>
      </w:pPr>
    </w:p>
    <w:p w14:paraId="6E3DBB6E" w14:textId="77777777" w:rsidR="00633D03" w:rsidRDefault="00633D03" w:rsidP="00633D03">
      <w:pPr>
        <w:pStyle w:val="Alrs"/>
        <w:spacing w:line="360" w:lineRule="auto"/>
        <w:ind w:left="0"/>
        <w:rPr>
          <w:color w:val="000000" w:themeColor="text1"/>
          <w:sz w:val="32"/>
          <w:szCs w:val="32"/>
        </w:rPr>
      </w:pPr>
    </w:p>
    <w:p w14:paraId="514C525C" w14:textId="77777777" w:rsidR="00633D03" w:rsidRDefault="00633D03" w:rsidP="00633D03">
      <w:pPr>
        <w:pStyle w:val="Alrs"/>
        <w:spacing w:line="360" w:lineRule="auto"/>
        <w:ind w:left="0"/>
        <w:rPr>
          <w:color w:val="000000" w:themeColor="text1"/>
          <w:sz w:val="32"/>
          <w:szCs w:val="32"/>
        </w:rPr>
      </w:pPr>
    </w:p>
    <w:p w14:paraId="780086BC" w14:textId="77777777" w:rsidR="00633D03" w:rsidRDefault="00633D03" w:rsidP="00633D03">
      <w:pPr>
        <w:pStyle w:val="Alrs"/>
        <w:spacing w:line="360" w:lineRule="auto"/>
        <w:ind w:left="0"/>
        <w:rPr>
          <w:color w:val="000000" w:themeColor="text1"/>
          <w:sz w:val="32"/>
          <w:szCs w:val="32"/>
        </w:rPr>
      </w:pPr>
    </w:p>
    <w:p w14:paraId="473DC90A" w14:textId="77777777" w:rsidR="00633D03" w:rsidRDefault="00633D03" w:rsidP="00633D03">
      <w:pPr>
        <w:pStyle w:val="Alrs"/>
        <w:spacing w:line="360" w:lineRule="auto"/>
        <w:ind w:left="0"/>
        <w:rPr>
          <w:color w:val="000000" w:themeColor="text1"/>
          <w:sz w:val="32"/>
          <w:szCs w:val="32"/>
        </w:rPr>
      </w:pPr>
    </w:p>
    <w:p w14:paraId="28567075" w14:textId="77777777" w:rsidR="00633D03" w:rsidRDefault="00633D03" w:rsidP="00633D03">
      <w:pPr>
        <w:pStyle w:val="Alrs"/>
        <w:spacing w:line="360" w:lineRule="auto"/>
        <w:ind w:left="0"/>
        <w:rPr>
          <w:color w:val="000000" w:themeColor="text1"/>
          <w:sz w:val="32"/>
          <w:szCs w:val="32"/>
        </w:rPr>
      </w:pPr>
    </w:p>
    <w:p w14:paraId="1724FA98" w14:textId="77777777" w:rsidR="00633D03" w:rsidRDefault="00633D03" w:rsidP="00633D03">
      <w:pPr>
        <w:pStyle w:val="Alrs"/>
        <w:spacing w:line="360" w:lineRule="auto"/>
        <w:ind w:left="0"/>
        <w:rPr>
          <w:color w:val="000000" w:themeColor="text1"/>
          <w:sz w:val="32"/>
          <w:szCs w:val="32"/>
        </w:rPr>
      </w:pPr>
    </w:p>
    <w:p w14:paraId="00AE54A4" w14:textId="77777777" w:rsidR="00633D03" w:rsidRDefault="00633D03" w:rsidP="00633D03">
      <w:pPr>
        <w:pStyle w:val="Alrs"/>
        <w:spacing w:line="360" w:lineRule="auto"/>
        <w:ind w:left="0"/>
        <w:rPr>
          <w:color w:val="000000" w:themeColor="text1"/>
          <w:sz w:val="32"/>
          <w:szCs w:val="32"/>
        </w:rPr>
      </w:pPr>
    </w:p>
    <w:p w14:paraId="3AF1CCA1" w14:textId="77777777" w:rsidR="00633D03" w:rsidRPr="00633D03" w:rsidRDefault="00633D03" w:rsidP="00633D0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lastRenderedPageBreak/>
        <w:t>1. kérdés (feleletválasztós)</w:t>
      </w:r>
    </w:p>
    <w:p w14:paraId="6944070A" w14:textId="77777777" w:rsidR="00633D03" w:rsidRPr="00633D03" w:rsidRDefault="00633D03" w:rsidP="00633D03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u w:val="single"/>
          <w:lang w:val="hu-HU" w:eastAsia="hu-HU"/>
        </w:rPr>
        <w:t>Mi a röplabdában a leütés (támadó ütés) legfőbb célja?</w:t>
      </w:r>
      <w:r w:rsidRPr="00633D03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u w:val="single"/>
          <w:lang w:val="hu-HU" w:eastAsia="hu-HU"/>
        </w:rPr>
        <w:br/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a) A labda megállítása a saját térfélen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b) A labda átemelése az ellenfél fölött ívesen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861B7D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c) A labda erőteljes és irányított átjuttatása az ellenfél térfelére</w:t>
      </w:r>
      <w:r w:rsidRPr="00861B7D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d) A labda földről való visszapasszolása</w:t>
      </w:r>
    </w:p>
    <w:p w14:paraId="71CF0C08" w14:textId="77777777" w:rsidR="00633D03" w:rsidRPr="00633D03" w:rsidRDefault="00633D03" w:rsidP="00633D03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2F0D8359" w14:textId="77777777" w:rsidR="00633D03" w:rsidRPr="00633D03" w:rsidRDefault="00633D03" w:rsidP="00633D0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2. kérdés (kiegészítős)</w:t>
      </w:r>
    </w:p>
    <w:p w14:paraId="3474AB4C" w14:textId="7269953A" w:rsidR="00633D03" w:rsidRPr="00633D03" w:rsidRDefault="00633D03" w:rsidP="00633D03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leütés mozdulatsorának öt fő szakasza: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633D03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 xml:space="preserve">helyezkedés, </w:t>
      </w:r>
      <w:r w:rsidR="00861B7D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nekifutás</w:t>
      </w:r>
      <w:r w:rsidRPr="00633D03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, felugrás, ütés, talajra érkezés.</w:t>
      </w:r>
    </w:p>
    <w:p w14:paraId="7ADC64C3" w14:textId="77777777" w:rsidR="00633D03" w:rsidRPr="00633D03" w:rsidRDefault="00633D03" w:rsidP="00633D03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74128B17" w14:textId="77777777" w:rsidR="00633D03" w:rsidRPr="00633D03" w:rsidRDefault="00633D03" w:rsidP="00633D0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3. kérdés (feleletválasztós)</w:t>
      </w:r>
    </w:p>
    <w:p w14:paraId="066EF41C" w14:textId="77777777" w:rsidR="00633D03" w:rsidRPr="00633D03" w:rsidRDefault="00633D03" w:rsidP="00633D03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u w:val="single"/>
          <w:lang w:val="hu-HU" w:eastAsia="hu-HU"/>
        </w:rPr>
        <w:t>Melyik elem segíti a leütésnél a magasabb emelkedést?</w:t>
      </w:r>
      <w:r w:rsidRPr="00633D03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u w:val="single"/>
          <w:lang w:val="hu-HU" w:eastAsia="hu-HU"/>
        </w:rPr>
        <w:br/>
      </w:r>
      <w:r w:rsidRPr="0008321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a) A karok hirtelen előre- és felfelé lendítése</w:t>
      </w:r>
      <w:r w:rsidRPr="0008321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b) A térdek kinyújtása a földön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c) A labda lefelé ütése még a talajról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d) A vállak hátrafeszítése ugrás nélkül</w:t>
      </w:r>
    </w:p>
    <w:p w14:paraId="6997884C" w14:textId="77777777" w:rsidR="00633D03" w:rsidRPr="00633D03" w:rsidRDefault="00633D03" w:rsidP="00633D03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7554B94D" w14:textId="77777777" w:rsidR="00633D03" w:rsidRPr="00633D03" w:rsidRDefault="00633D03" w:rsidP="00633D0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4. kérdés (igaz-hamis)</w:t>
      </w:r>
    </w:p>
    <w:p w14:paraId="4E55BC2D" w14:textId="1601BBAB" w:rsidR="00633D03" w:rsidRPr="00633D03" w:rsidRDefault="009201C3" w:rsidP="00633D03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>
        <w:rPr>
          <w:rFonts w:ascii="Times New Roman" w:eastAsia="Times New Roman" w:hAnsi="Times New Roman" w:cs="Times New Roman"/>
          <w:noProof/>
          <w:color w:val="auto"/>
          <w:kern w:val="0"/>
          <w:sz w:val="32"/>
          <w:szCs w:val="32"/>
          <w:lang w:val="hu-HU" w:eastAsia="hu-HU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CA40CE3" wp14:editId="224550A9">
                <wp:simplePos x="0" y="0"/>
                <wp:positionH relativeFrom="column">
                  <wp:posOffset>970915</wp:posOffset>
                </wp:positionH>
                <wp:positionV relativeFrom="paragraph">
                  <wp:posOffset>231775</wp:posOffset>
                </wp:positionV>
                <wp:extent cx="231140" cy="284760"/>
                <wp:effectExtent l="76200" t="76200" r="92710" b="96520"/>
                <wp:wrapNone/>
                <wp:docPr id="3" name="Szabadké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31140" cy="28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25475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zabadkéz 3" o:spid="_x0000_s1026" type="#_x0000_t75" style="position:absolute;margin-left:73.6pt;margin-top:15.45pt;width:23.85pt;height:28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">
                <v:imagedata r:id="rId11" o:title=""/>
              </v:shape>
            </w:pict>
          </mc:Fallback>
        </mc:AlternateContent>
      </w:r>
      <w:r w:rsidR="00633D03"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leütés tanítását rögtön háló felett, játékhelyzetben érdemes kezdeni.</w:t>
      </w:r>
      <w:r w:rsidR="00633D03"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="00633D03" w:rsidRPr="00633D03">
        <w:rPr>
          <w:rFonts w:ascii="Segoe UI Symbol" w:eastAsia="Times New Roman" w:hAnsi="Segoe UI Symbol" w:cs="Segoe UI Symbol"/>
          <w:color w:val="auto"/>
          <w:kern w:val="0"/>
          <w:sz w:val="32"/>
          <w:szCs w:val="32"/>
          <w:lang w:val="hu-HU" w:eastAsia="hu-HU"/>
        </w:rPr>
        <w:t>⬜</w:t>
      </w:r>
      <w:r w:rsidR="00633D03"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Igaz</w:t>
      </w:r>
      <w:r w:rsidR="00633D03"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 </w:t>
      </w:r>
      <w:r w:rsidR="00633D03"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 </w:t>
      </w:r>
      <w:r w:rsidR="00633D03" w:rsidRPr="00633D03">
        <w:rPr>
          <w:rFonts w:ascii="Segoe UI Symbol" w:eastAsia="Times New Roman" w:hAnsi="Segoe UI Symbol" w:cs="Segoe UI Symbol"/>
          <w:color w:val="auto"/>
          <w:kern w:val="0"/>
          <w:sz w:val="32"/>
          <w:szCs w:val="32"/>
          <w:lang w:val="hu-HU" w:eastAsia="hu-HU"/>
        </w:rPr>
        <w:t>⬜</w:t>
      </w:r>
      <w:r w:rsidR="00633D03"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Hamis</w:t>
      </w:r>
    </w:p>
    <w:p w14:paraId="4A20F844" w14:textId="77777777" w:rsidR="00633D03" w:rsidRPr="00633D03" w:rsidRDefault="00633D03" w:rsidP="00633D03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6DE13473" w14:textId="77777777" w:rsidR="00633D03" w:rsidRPr="00633D03" w:rsidRDefault="00633D03" w:rsidP="00633D03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5. kérdés (rövid választ igényel)</w:t>
      </w:r>
    </w:p>
    <w:p w14:paraId="73A60142" w14:textId="095E90B1" w:rsidR="00633D03" w:rsidRDefault="00633D03" w:rsidP="00633D03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Sorolj fel </w:t>
      </w:r>
      <w:r w:rsidRPr="00633D03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kettő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u w:val="single"/>
          <w:lang w:val="hu-HU" w:eastAsia="hu-HU"/>
        </w:rPr>
        <w:t xml:space="preserve"> </w:t>
      </w:r>
      <w:r w:rsidRPr="00633D03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olyan képességet, amely fejlődik a leütés gyakorlása során!</w:t>
      </w:r>
    </w:p>
    <w:p w14:paraId="0BE19E29" w14:textId="39B37F0D" w:rsidR="00EB0431" w:rsidRPr="00EB0431" w:rsidRDefault="00EB0431" w:rsidP="00EB0431">
      <w:pPr>
        <w:pStyle w:val="Listaszerbekezds"/>
        <w:numPr>
          <w:ilvl w:val="0"/>
          <w:numId w:val="3"/>
        </w:numPr>
        <w:spacing w:before="100" w:beforeAutospacing="1" w:after="100" w:afterAutospacing="1"/>
        <w:ind w:right="0"/>
        <w:rPr>
          <w:rFonts w:ascii="Segoe UI" w:hAnsi="Segoe UI" w:cs="Segoe UI"/>
          <w:spacing w:val="2"/>
        </w:rPr>
      </w:pPr>
      <w:r w:rsidRPr="00EB0431">
        <w:rPr>
          <w:rFonts w:ascii="Segoe UI" w:hAnsi="Segoe UI" w:cs="Segoe UI"/>
          <w:spacing w:val="2"/>
        </w:rPr>
        <w:t>Gyorsaság</w:t>
      </w:r>
    </w:p>
    <w:p w14:paraId="361DDB55" w14:textId="1F5040B2" w:rsidR="00EB0431" w:rsidRPr="00EB0431" w:rsidRDefault="00EB0431" w:rsidP="00EB0431">
      <w:pPr>
        <w:pStyle w:val="Listaszerbekezds"/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EB0431">
        <w:rPr>
          <w:rFonts w:ascii="Segoe UI" w:hAnsi="Segoe UI" w:cs="Segoe UI"/>
          <w:spacing w:val="2"/>
        </w:rPr>
        <w:t>Koordináció</w:t>
      </w:r>
    </w:p>
    <w:p w14:paraId="428B26F4" w14:textId="77777777" w:rsidR="00633D03" w:rsidRPr="00633D03" w:rsidRDefault="00633D03" w:rsidP="00633D03">
      <w:pPr>
        <w:pStyle w:val="Alrs"/>
        <w:spacing w:line="360" w:lineRule="auto"/>
        <w:ind w:left="0"/>
        <w:rPr>
          <w:color w:val="000000" w:themeColor="text1"/>
          <w:sz w:val="32"/>
          <w:szCs w:val="32"/>
        </w:rPr>
      </w:pPr>
    </w:p>
    <w:sectPr w:rsidR="00633D03" w:rsidRPr="00633D03" w:rsidSect="005E29B5">
      <w:headerReference w:type="default" r:id="rId12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DDCDA" w14:textId="77777777" w:rsidR="007636C8" w:rsidRDefault="007636C8" w:rsidP="00A66B18">
      <w:pPr>
        <w:spacing w:before="0" w:after="0"/>
      </w:pPr>
      <w:r>
        <w:separator/>
      </w:r>
    </w:p>
  </w:endnote>
  <w:endnote w:type="continuationSeparator" w:id="0">
    <w:p w14:paraId="734B957C" w14:textId="77777777" w:rsidR="007636C8" w:rsidRDefault="007636C8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61577" w14:textId="77777777" w:rsidR="007636C8" w:rsidRDefault="007636C8" w:rsidP="00A66B18">
      <w:pPr>
        <w:spacing w:before="0" w:after="0"/>
      </w:pPr>
      <w:r>
        <w:separator/>
      </w:r>
    </w:p>
  </w:footnote>
  <w:footnote w:type="continuationSeparator" w:id="0">
    <w:p w14:paraId="05A1809D" w14:textId="77777777" w:rsidR="007636C8" w:rsidRDefault="007636C8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D779C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2A44B3A" wp14:editId="33E6D8AC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74AB04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A4360"/>
    <w:multiLevelType w:val="multilevel"/>
    <w:tmpl w:val="1C18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8268B1"/>
    <w:multiLevelType w:val="multilevel"/>
    <w:tmpl w:val="4B28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CD6806"/>
    <w:multiLevelType w:val="hybridMultilevel"/>
    <w:tmpl w:val="FB5CBD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D03"/>
    <w:rsid w:val="0008321B"/>
    <w:rsid w:val="00083BAA"/>
    <w:rsid w:val="000B21F0"/>
    <w:rsid w:val="0010680C"/>
    <w:rsid w:val="00152B0B"/>
    <w:rsid w:val="001766D6"/>
    <w:rsid w:val="00192419"/>
    <w:rsid w:val="001C270D"/>
    <w:rsid w:val="001D0B5A"/>
    <w:rsid w:val="001E2320"/>
    <w:rsid w:val="00214E28"/>
    <w:rsid w:val="0026190A"/>
    <w:rsid w:val="00306471"/>
    <w:rsid w:val="00352B81"/>
    <w:rsid w:val="00394757"/>
    <w:rsid w:val="003A0150"/>
    <w:rsid w:val="003E24DF"/>
    <w:rsid w:val="0041428F"/>
    <w:rsid w:val="004A2B0D"/>
    <w:rsid w:val="005A1877"/>
    <w:rsid w:val="005C2210"/>
    <w:rsid w:val="005E29B5"/>
    <w:rsid w:val="00615018"/>
    <w:rsid w:val="0062123A"/>
    <w:rsid w:val="00633D03"/>
    <w:rsid w:val="00646E75"/>
    <w:rsid w:val="006A73CB"/>
    <w:rsid w:val="006F6F10"/>
    <w:rsid w:val="007636C8"/>
    <w:rsid w:val="00783E79"/>
    <w:rsid w:val="007B5AE8"/>
    <w:rsid w:val="007F5192"/>
    <w:rsid w:val="00833E38"/>
    <w:rsid w:val="00861B7D"/>
    <w:rsid w:val="009201C3"/>
    <w:rsid w:val="009F6646"/>
    <w:rsid w:val="00A12C18"/>
    <w:rsid w:val="00A26FE7"/>
    <w:rsid w:val="00A527FF"/>
    <w:rsid w:val="00A66B18"/>
    <w:rsid w:val="00A6783B"/>
    <w:rsid w:val="00A96CF8"/>
    <w:rsid w:val="00AA089B"/>
    <w:rsid w:val="00AE1388"/>
    <w:rsid w:val="00AF3982"/>
    <w:rsid w:val="00B50294"/>
    <w:rsid w:val="00B57D6E"/>
    <w:rsid w:val="00C701F7"/>
    <w:rsid w:val="00C70786"/>
    <w:rsid w:val="00D10958"/>
    <w:rsid w:val="00D66593"/>
    <w:rsid w:val="00DE6DA2"/>
    <w:rsid w:val="00DF2D30"/>
    <w:rsid w:val="00E4786A"/>
    <w:rsid w:val="00E55D74"/>
    <w:rsid w:val="00E6540C"/>
    <w:rsid w:val="00E81E2A"/>
    <w:rsid w:val="00EB0431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6EEE82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Listaszerbekezds">
    <w:name w:val="List Paragraph"/>
    <w:basedOn w:val="Norml"/>
    <w:uiPriority w:val="34"/>
    <w:semiHidden/>
    <w:rsid w:val="00EB0431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6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9T17:24:09.036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0 133 24575,'4'0'0,"1"1"0,-1 0 0,0 0 0,1 0 0,-1 0 0,0 1 0,0-1 0,0 1 0,0 0 0,0 0 0,6 5 0,40 37 0,-28-24 0,34 27 0,86 80 0,-35-23 0,76 83 0,-157-151-1365</inkml:trace>
  <inkml:trace contextRef="#ctx0" brushRef="#br0" timeOffset="1922.23">556 1 24575,'1'16'0,"-1"0"0,-1 0 0,-1 0 0,0 0 0,-1 0 0,0 0 0,-2-1 0,0 1 0,0-1 0,-1 0 0,-1-1 0,-1 1 0,0-1 0,-12 15 0,-6 7 0,-27 46 0,42-61 0,-1-1 0,-1 0 0,0-1 0,-2-1 0,0 0 0,-1-1 0,-1 0 0,-36 27 0,20-20 0,2 1 0,0 1 0,2 2 0,-39 48 0,28-22-1365</inkml:trace>
</inkml:ink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4</Pages>
  <Words>476</Words>
  <Characters>3292</Characters>
  <Application>Microsoft Office Word</Application>
  <DocSecurity>0</DocSecurity>
  <Lines>27</Lines>
  <Paragraphs>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2025-11-08T15:01:00Z</dcterms:created>
  <dcterms:modified xsi:type="dcterms:W3CDTF">2025-11-09T17:24:00Z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