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2315A812" w14:textId="77777777" w:rsidTr="004318E0">
        <w:trPr>
          <w:trHeight w:val="270"/>
          <w:jc w:val="center"/>
        </w:trPr>
        <w:tc>
          <w:tcPr>
            <w:tcW w:w="10466" w:type="dxa"/>
          </w:tcPr>
          <w:p w14:paraId="428FD61B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3D434AFE" wp14:editId="59A0C824">
                      <wp:extent cx="6000750" cy="407670"/>
                      <wp:effectExtent l="19050" t="19050" r="19050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0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36A21E55" w14:textId="77777777" w:rsidR="00A66B18" w:rsidRDefault="004318E0" w:rsidP="004318E0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047282F1" w14:textId="77777777" w:rsidR="004318E0" w:rsidRPr="004318E0" w:rsidRDefault="004318E0" w:rsidP="004318E0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FF4CA28" id="Alakzat 61" o:spid="_x0000_s1026" style="width:472.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Default="004318E0" w:rsidP="004318E0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4318E0" w:rsidRPr="004318E0" w:rsidRDefault="004318E0" w:rsidP="004318E0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10DD8159" w14:textId="77777777" w:rsidR="004318E0" w:rsidRPr="004318E0" w:rsidRDefault="004318E0" w:rsidP="004318E0">
      <w:pPr>
        <w:spacing w:before="100" w:beforeAutospacing="1" w:after="100" w:afterAutospacing="1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4318E0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A RÖPLABDA SPORTÁG TÖRTÉNETE ÉS FEJLŐDÉSE</w:t>
      </w:r>
    </w:p>
    <w:p w14:paraId="1CB7FFC3" w14:textId="77777777" w:rsid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</w:p>
    <w:p w14:paraId="59DB99CE" w14:textId="77777777" w:rsidR="004318E0" w:rsidRPr="004318E0" w:rsidRDefault="004318E0" w:rsidP="00547540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1. A röplabda eredete és kialakulása</w:t>
      </w:r>
    </w:p>
    <w:p w14:paraId="58A855FE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röplabda sportág története az Egyesült Államokhoz köthető, ahol a 19. század végén a testnevelés és a rekreáció új formái rohamosan terjedtek. 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1895-ben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William G. Morgan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, a Massachusetts állambeli </w:t>
      </w:r>
      <w:proofErr w:type="spellStart"/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>Holyoke</w:t>
      </w:r>
      <w:proofErr w:type="spellEnd"/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 város YMCA (Young </w:t>
      </w:r>
      <w:proofErr w:type="spellStart"/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>Men’s</w:t>
      </w:r>
      <w:proofErr w:type="spellEnd"/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 Christian </w:t>
      </w:r>
      <w:proofErr w:type="spellStart"/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>Association</w:t>
      </w:r>
      <w:proofErr w:type="spellEnd"/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>) testnevelő tanára hozta létre a sportág alapjait.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Morgan célja az volt, hogy egy olyan labdajátékot dolgozzon ki, amely ötvözi a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kosárlabda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, a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tenisz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 és a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kézilabda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mozgáselemeit, de kevésbé megerőltető, így </w:t>
      </w:r>
      <w:r w:rsidRPr="004318E0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idősebb korosztályok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számára is könnyen játszható. Az első változatot ekkor még </w:t>
      </w:r>
      <w:proofErr w:type="spellStart"/>
      <w:r w:rsidRPr="004318E0">
        <w:rPr>
          <w:rFonts w:ascii="Times New Roman" w:eastAsia="Times New Roman" w:hAnsi="Times New Roman" w:cs="Times New Roman"/>
          <w:i/>
          <w:iCs/>
          <w:color w:val="auto"/>
          <w:kern w:val="0"/>
          <w:sz w:val="32"/>
          <w:szCs w:val="32"/>
          <w:lang w:val="hu-HU" w:eastAsia="hu-HU"/>
        </w:rPr>
        <w:t>Mintonette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-nek</w:t>
      </w:r>
      <w:proofErr w:type="spellEnd"/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nevezték el, és hamar népszerű lett az amerikai YMCA-hálózat intézményeiben.</w:t>
      </w:r>
    </w:p>
    <w:p w14:paraId="4CF7C92A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játék alapelve – 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a labda háló fölött való oda-vissza ütése 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– már a kezdetektől meghatározta a sportág karakterét. A későbbi években a szabályokat fokozatosan egységesítették: 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1896-ban került sor az első nyilvános bemutató mérkőzésre, ekkor vált hivatalossá a </w:t>
      </w:r>
      <w:proofErr w:type="spellStart"/>
      <w:r w:rsidRPr="004318E0">
        <w:rPr>
          <w:rFonts w:ascii="Times New Roman" w:eastAsia="Times New Roman" w:hAnsi="Times New Roman" w:cs="Times New Roman"/>
          <w:i/>
          <w:iCs/>
          <w:color w:val="FF0000"/>
          <w:kern w:val="0"/>
          <w:sz w:val="32"/>
          <w:szCs w:val="32"/>
          <w:lang w:val="hu-HU" w:eastAsia="hu-HU"/>
        </w:rPr>
        <w:t>volleyball</w:t>
      </w:r>
      <w:proofErr w:type="spellEnd"/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(röplabda) elnevezés is. 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új sportág gyorsan elterjedt az Egyesült Államokban, majd az amerikai katonák és misszionáriusok közvetítésével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Ázsiába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,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Európába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és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Latin-Amerikába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is eljutott.</w:t>
      </w:r>
    </w:p>
    <w:p w14:paraId="58ED2C91" w14:textId="77777777" w:rsid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</w:pPr>
    </w:p>
    <w:p w14:paraId="1DD3AE7D" w14:textId="77777777" w:rsid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</w:pPr>
    </w:p>
    <w:p w14:paraId="5CD9B5E5" w14:textId="77777777" w:rsidR="004318E0" w:rsidRPr="004318E0" w:rsidRDefault="004318E0" w:rsidP="00547540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lastRenderedPageBreak/>
        <w:t>2. A röplabda nemzetközi fejlődése</w:t>
      </w:r>
    </w:p>
    <w:p w14:paraId="2723ECC8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20. század elejére a röplabda már nemzetközi sporttá vált. 1913-ban a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Manilai Keleti Játékokon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szerepelt először hivatalos programként. 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szabályok ekkor még régiónként eltértek, így az egységesítés szükségessé vált. Ennek érdekében 1947-ben megalakult a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Nemzetközi Röplabda Szövetség (</w:t>
      </w:r>
      <w:proofErr w:type="spellStart"/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Fédération</w:t>
      </w:r>
      <w:proofErr w:type="spellEnd"/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 xml:space="preserve"> </w:t>
      </w:r>
      <w:proofErr w:type="spellStart"/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Internationale</w:t>
      </w:r>
      <w:proofErr w:type="spellEnd"/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 xml:space="preserve"> de </w:t>
      </w:r>
      <w:proofErr w:type="spellStart"/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Volleyball</w:t>
      </w:r>
      <w:proofErr w:type="spellEnd"/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, FIVB)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, amely székhelyét 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Párizsban hozta létre.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Az első FIVB-tagságot 14 ország vállalta, mára pedig a szervezet több mint 220 nemzeti szövetséget foglal magába, ezzel a világ egyik legnagyobb sportszövetségévé vált.</w:t>
      </w:r>
    </w:p>
    <w:p w14:paraId="283F7F49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A röplabda 1964-ben, a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tokiói olimpiai játékokon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 mutatkozott be először olimpiai sportágként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 mind férfi, mind női kategóriában. Azóta az olimpiai program állandó része, sőt, 1996-tól a strandröplabda (</w:t>
      </w:r>
      <w:proofErr w:type="spellStart"/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beach</w:t>
      </w:r>
      <w:proofErr w:type="spellEnd"/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</w:t>
      </w:r>
      <w:proofErr w:type="spellStart"/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volleyball</w:t>
      </w:r>
      <w:proofErr w:type="spellEnd"/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) is önálló olimpiai versenyszámként szerepel. 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A sportág modern formáját a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gyorsaság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, a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taktikai sokszínűség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és a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technikailag magas szintű kivitelezés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jellemzi.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nemzetközi színtéren kiemelkedő szerepet játszik Brazília, Oroszország, Olaszország, az Egyesült Államok, valamint az ázsiai országok közül Japán és Kína.</w:t>
      </w:r>
    </w:p>
    <w:p w14:paraId="2702EA10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3. A röplabda története Magyarországon</w:t>
      </w:r>
    </w:p>
    <w:p w14:paraId="35DA39C9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röplabda Magyarországon az első világháború után, a 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1910-es évek végén – 1920-as évek elején – jelent meg. 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sportág terjedésében fontos szerepet játszottak a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testnevelési egyesületek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és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iskolai testnevelők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, akik külföldi példák alapján ismertették meg a játék alapjait. 1925-ben rendezték meg az első ismert hazai mérkőzést, és 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ugyanebben az időszakban kezdődött meg a röplabda szervezett oktatása a Testnevelési Főiskolán.</w:t>
      </w:r>
    </w:p>
    <w:p w14:paraId="0FE7A2EC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lastRenderedPageBreak/>
        <w:t xml:space="preserve">A magyar röplabdázás intézményesülése 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1946-ban teljesedett ki, amikor megalakult a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Magyar Röplabda Szövetség (MRSZ)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. 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1950-es évekre a sportág gyors fejlődésnek indult: megjelentek az első országos bajnokságok, kialakultak a nagy hagyományú klubok (például a Bp. Honvéd, Vasas, Csepel, BSE). 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A magyar válogatottak már az 1950-es évektől részt vettek nemzetközi tornákon, és komoly eredményeket értek el: a női válogatott 1975-ben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Európa-bajnoki bronzérmet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, a férfi csapat pedig több alkalommal </w:t>
      </w: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világbajnoki döntőbe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 jutott.</w:t>
      </w:r>
    </w:p>
    <w:p w14:paraId="4461F57A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magyar röplabdázás történetének kiemelkedő személyiségei közé tartozik 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például </w:t>
      </w:r>
      <w:proofErr w:type="spellStart"/>
      <w:r w:rsidRPr="0054754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Kotsis</w:t>
      </w:r>
      <w:proofErr w:type="spellEnd"/>
      <w:r w:rsidRPr="0054754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 xml:space="preserve"> Attila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, aki edzőként és szakíróként is maradandót alkotott, valamint </w:t>
      </w:r>
      <w:r w:rsidRPr="0054754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Szabó Éva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és </w:t>
      </w:r>
      <w:r w:rsidRPr="0054754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Orosz László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, 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akik játékosként képviselték a magyar röplabdát</w:t>
      </w:r>
      <w:r w:rsidR="0054754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nemzetközi szinten. A sportág népszerűsége az 1980-as évekig stabil maradt, ám a rendszerváltozás után a finanszírozási nehézségek és az infrastruktúra hiánya miatt visszaesett a versenyrendszer minősége.</w:t>
      </w:r>
    </w:p>
    <w:p w14:paraId="7D131691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ezredfordulót követően azonban újra fellendülés tapasztalható: az 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MRSZ 2014-től kezdve </w:t>
      </w:r>
      <w:r w:rsidRPr="0054754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fejlesztési programokat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indított, amelyek célja az utánpótlás-nevelés erősítése, a regionális bajnokságok korszerűsítése, valamint a sportág média megjelenésének növelése. A 2017-es </w:t>
      </w:r>
      <w:r w:rsidRPr="004318E0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Európa-bajnokság magyar–szlovák közös rendezése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mérföldkő volt, és hozzájárult ahhoz, hogy a röplabda ismét nagyobb figyelmet kapjon a hazai sportéletben.</w:t>
      </w:r>
    </w:p>
    <w:p w14:paraId="6055C34B" w14:textId="77777777" w:rsidR="004318E0" w:rsidRPr="004318E0" w:rsidRDefault="004318E0" w:rsidP="00547540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4318E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4. A sportág társadalmi és kulturális jelentősége</w:t>
      </w:r>
    </w:p>
    <w:p w14:paraId="5531EF95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röplabda sikerének egyik kulcsa, hogy egyszerre </w:t>
      </w:r>
      <w:r w:rsidRPr="0054754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versenysport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és </w:t>
      </w:r>
      <w:r w:rsidRPr="0054754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tömegsport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. A csapatszellem, az együttműködés és a taktikai fegyelem fejlesztése mellett a játék kiválóan alkalmas az </w:t>
      </w:r>
      <w:r w:rsidRPr="0054754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iskolai testnevelés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 és a </w:t>
      </w:r>
      <w:r w:rsidRPr="0054754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szabadidős rekreáció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 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lastRenderedPageBreak/>
        <w:t>területén is.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Magyarországon különösen az iskolai röplabda és az egyetemi bajnokságok teremtik meg az utánpótlás alapját.</w:t>
      </w:r>
    </w:p>
    <w:p w14:paraId="77C11113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Társadalomtudományi szempontból a röplabda 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fontos szerepet tölt be a </w:t>
      </w:r>
      <w:r w:rsidRPr="0054754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nemi esélyegyenlőség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 erősítésében is, hiszen a sportágban a női és férfi szakág egyaránt hangsúlyos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, mindkettőnek saját bajnoki rendszere, válogatottja és média megjelenése van. Emellett a strandröplabda – mint modern, nyári, látványos sportág – hozzájárul a </w:t>
      </w:r>
      <w:r w:rsidRPr="004318E0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sportturizmus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és a </w:t>
      </w:r>
      <w:r w:rsidRPr="004318E0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testkultúra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fejlődéséhez is.</w:t>
      </w:r>
    </w:p>
    <w:p w14:paraId="44B8FFF6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547540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Összességében a r</w:t>
      </w:r>
      <w:r w:rsidRPr="004318E0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>öplabda több mint százéves története jól tükrözi a modern sporttörténelem alakulását: egy amerikai rekreációs játékként indult, majd globális, olimpiai sportággá vált.</w:t>
      </w:r>
      <w:r w:rsidRPr="004318E0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Magyarországon a röplabda szervesen beépült a sportkultúrába, és bár a nemzetközi sikerek terén a 21. század elején visszafogottabb eredmények születtek, a sportág fejlődése, az utánpótlás és az infrastruktúra erősödése új lehetőségeket nyit.</w:t>
      </w:r>
    </w:p>
    <w:p w14:paraId="0840562A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röplabda jövője a magyar sportban azon múlik, hogy sikerül-e a hagyományokra építve modern szervezeti és nevelési rendszert kialakítani, amely egyszerre szolgálja a versenysport és a rekreációs sport céljait.</w:t>
      </w:r>
    </w:p>
    <w:p w14:paraId="27363BE9" w14:textId="77777777" w:rsid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66A52B64" w14:textId="77777777" w:rsid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697E7BAF" w14:textId="77777777" w:rsid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345BD90B" w14:textId="77777777" w:rsidR="0039327C" w:rsidRDefault="0039327C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42A24720" w14:textId="77777777" w:rsidR="0039327C" w:rsidRDefault="0039327C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668F5F14" w14:textId="77777777" w:rsidR="0039327C" w:rsidRDefault="0039327C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253F74E8" w14:textId="77777777" w:rsidR="0039327C" w:rsidRDefault="0039327C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0E74BEAD" w14:textId="77777777" w:rsidR="004318E0" w:rsidRDefault="0039327C" w:rsidP="004318E0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lastRenderedPageBreak/>
        <w:t>Kérlek, válaszolj az alábbi kérdésekre, köszönöm!</w:t>
      </w:r>
    </w:p>
    <w:p w14:paraId="2FC3B6E2" w14:textId="77777777" w:rsidR="0039327C" w:rsidRPr="004318E0" w:rsidRDefault="0039327C" w:rsidP="004318E0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</w:p>
    <w:p w14:paraId="024BD33F" w14:textId="77777777" w:rsidR="004318E0" w:rsidRPr="004318E0" w:rsidRDefault="0039327C" w:rsidP="004318E0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u w:val="single"/>
          <w:lang w:val="hu-HU" w:eastAsia="hu-HU"/>
        </w:rPr>
      </w:pPr>
      <w:r w:rsidRPr="0039327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u w:val="single"/>
          <w:lang w:val="hu-HU" w:eastAsia="hu-HU"/>
        </w:rPr>
        <w:t xml:space="preserve">1. kérdés </w:t>
      </w:r>
    </w:p>
    <w:p w14:paraId="31F3D4E1" w14:textId="77777777" w:rsidR="004318E0" w:rsidRPr="004318E0" w:rsidRDefault="004318E0" w:rsidP="004318E0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Ki volt a röplabda sportág megalkotója?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 xml:space="preserve">A) James </w:t>
      </w:r>
      <w:proofErr w:type="spellStart"/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Naismith</w:t>
      </w:r>
      <w:proofErr w:type="spellEnd"/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5F490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William G. Morgan</w:t>
      </w:r>
      <w:r w:rsidRPr="005F490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Pierre de Coubertin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Walter Camp</w:t>
      </w:r>
    </w:p>
    <w:p w14:paraId="723A9008" w14:textId="77777777" w:rsidR="004318E0" w:rsidRPr="004318E0" w:rsidRDefault="004318E0" w:rsidP="004318E0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4BB48103" w14:textId="77777777" w:rsidR="004318E0" w:rsidRPr="004318E0" w:rsidRDefault="0039327C" w:rsidP="004318E0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39327C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 xml:space="preserve">2. kérdés </w:t>
      </w:r>
    </w:p>
    <w:p w14:paraId="66C61E8A" w14:textId="77777777" w:rsidR="004318E0" w:rsidRPr="004318E0" w:rsidRDefault="004318E0" w:rsidP="004318E0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röplabda eredeti neve </w:t>
      </w:r>
      <w:proofErr w:type="spellStart"/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Mintonette</w:t>
      </w:r>
      <w:proofErr w:type="spellEnd"/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volt.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5F4904">
        <w:rPr>
          <w:rFonts w:ascii="Segoe UI Symbol" w:eastAsia="Times New Roman" w:hAnsi="Segoe UI Symbol" w:cs="Segoe UI Symbol"/>
          <w:color w:val="FF0000"/>
          <w:kern w:val="0"/>
          <w:sz w:val="28"/>
          <w:szCs w:val="28"/>
          <w:lang w:val="hu-HU" w:eastAsia="hu-HU"/>
        </w:rPr>
        <w:t>✅</w:t>
      </w:r>
      <w:r w:rsidRPr="005F490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Igaz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 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 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 </w:t>
      </w:r>
      <w:r w:rsidRPr="004318E0">
        <w:rPr>
          <w:rFonts w:ascii="Segoe UI Symbol" w:eastAsia="Times New Roman" w:hAnsi="Segoe UI Symbol" w:cs="Segoe UI Symbol"/>
          <w:color w:val="auto"/>
          <w:kern w:val="0"/>
          <w:sz w:val="28"/>
          <w:szCs w:val="28"/>
          <w:lang w:val="hu-HU" w:eastAsia="hu-HU"/>
        </w:rPr>
        <w:t>❌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Hamis</w:t>
      </w:r>
    </w:p>
    <w:p w14:paraId="598E74CA" w14:textId="77777777" w:rsidR="004318E0" w:rsidRPr="004318E0" w:rsidRDefault="004318E0" w:rsidP="004318E0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49234F5C" w14:textId="77777777" w:rsidR="004318E0" w:rsidRPr="004318E0" w:rsidRDefault="004318E0" w:rsidP="004318E0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4318E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 xml:space="preserve">3. kérdés </w:t>
      </w:r>
    </w:p>
    <w:p w14:paraId="6AA85E6D" w14:textId="77777777" w:rsidR="004318E0" w:rsidRPr="004318E0" w:rsidRDefault="004318E0" w:rsidP="004318E0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Melyik évben alakult meg a Nemzetközi Röplabda Szövetség (FIVB)?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A) 1895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1913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5F490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1947</w:t>
      </w:r>
      <w:r w:rsidRPr="005F490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1964</w:t>
      </w:r>
    </w:p>
    <w:p w14:paraId="583B6BEA" w14:textId="77777777" w:rsidR="004318E0" w:rsidRPr="004318E0" w:rsidRDefault="004318E0" w:rsidP="004318E0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7AA7D48F" w14:textId="77777777" w:rsidR="004318E0" w:rsidRPr="004318E0" w:rsidRDefault="004318E0" w:rsidP="004318E0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4318E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 xml:space="preserve">4. kérdés </w:t>
      </w:r>
    </w:p>
    <w:p w14:paraId="13926903" w14:textId="77777777" w:rsidR="004318E0" w:rsidRPr="004318E0" w:rsidRDefault="004318E0" w:rsidP="004318E0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Melyik olimpiai játékokon mutatkozott be először a röplabda?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A) Helsinki, 1952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5F490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Tokió, 1964</w:t>
      </w:r>
      <w:r w:rsidRPr="005F4904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München, 1972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Los Angeles, 1984</w:t>
      </w:r>
    </w:p>
    <w:p w14:paraId="72D363B1" w14:textId="77777777" w:rsidR="004318E0" w:rsidRPr="004318E0" w:rsidRDefault="004318E0" w:rsidP="004318E0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32A461B5" w14:textId="77777777" w:rsidR="004318E0" w:rsidRPr="004318E0" w:rsidRDefault="0039327C" w:rsidP="004318E0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 xml:space="preserve">5. kérdés </w:t>
      </w:r>
    </w:p>
    <w:p w14:paraId="642CA694" w14:textId="77777777" w:rsidR="005F4904" w:rsidRDefault="004318E0" w:rsidP="004318E0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Mikor alakult meg a Magyar Röplabda Szövetség (MRSZ)?</w:t>
      </w:r>
    </w:p>
    <w:p w14:paraId="61D6DEB9" w14:textId="3DA85E78" w:rsidR="004318E0" w:rsidRPr="004318E0" w:rsidRDefault="004318E0" w:rsidP="004318E0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="005F490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1946</w:t>
      </w:r>
    </w:p>
    <w:p w14:paraId="0B2B3BE6" w14:textId="77777777" w:rsidR="004318E0" w:rsidRPr="004318E0" w:rsidRDefault="004318E0" w:rsidP="004318E0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14A58E1F" w14:textId="77777777" w:rsidR="004318E0" w:rsidRPr="004318E0" w:rsidRDefault="004318E0" w:rsidP="004318E0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4318E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 xml:space="preserve">6. kérdés </w:t>
      </w:r>
    </w:p>
    <w:p w14:paraId="2E49EB24" w14:textId="77777777" w:rsidR="004318E0" w:rsidRPr="004318E0" w:rsidRDefault="004318E0" w:rsidP="004318E0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magyar női röplabda-válogatott 1975-ben Európa-bajnoki bronzérmet szerzett.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18619A">
        <w:rPr>
          <w:rFonts w:ascii="Segoe UI Symbol" w:eastAsia="Times New Roman" w:hAnsi="Segoe UI Symbol" w:cs="Segoe UI Symbol"/>
          <w:color w:val="FF0000"/>
          <w:kern w:val="0"/>
          <w:sz w:val="28"/>
          <w:szCs w:val="28"/>
          <w:lang w:val="hu-HU" w:eastAsia="hu-HU"/>
        </w:rPr>
        <w:t>✅</w:t>
      </w:r>
      <w:r w:rsidRPr="0018619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Igaz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 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 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 </w:t>
      </w:r>
      <w:r w:rsidRPr="004318E0">
        <w:rPr>
          <w:rFonts w:ascii="Segoe UI Symbol" w:eastAsia="Times New Roman" w:hAnsi="Segoe UI Symbol" w:cs="Segoe UI Symbol"/>
          <w:color w:val="auto"/>
          <w:kern w:val="0"/>
          <w:sz w:val="28"/>
          <w:szCs w:val="28"/>
          <w:lang w:val="hu-HU" w:eastAsia="hu-HU"/>
        </w:rPr>
        <w:t>❌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Hamis</w:t>
      </w:r>
    </w:p>
    <w:p w14:paraId="64CEA08A" w14:textId="77777777" w:rsidR="004318E0" w:rsidRPr="004318E0" w:rsidRDefault="004318E0" w:rsidP="004318E0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65F1AD84" w14:textId="77777777" w:rsidR="004318E0" w:rsidRPr="004318E0" w:rsidRDefault="004318E0" w:rsidP="004318E0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4318E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 xml:space="preserve">7. kérdés </w:t>
      </w:r>
    </w:p>
    <w:p w14:paraId="039A8390" w14:textId="77777777" w:rsidR="0039327C" w:rsidRDefault="004318E0" w:rsidP="004318E0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Nevezz meg </w:t>
      </w:r>
      <w:r w:rsidR="0039327C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egy</w:t>
      </w:r>
      <w:r w:rsidRPr="004318E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 xml:space="preserve"> híres magyar röplabdázót vagy edzőt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,</w:t>
      </w:r>
      <w:r w:rsidR="0039327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akik fontos szerepet játszott</w:t>
      </w: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 sportág hazai történetében!</w:t>
      </w:r>
    </w:p>
    <w:p w14:paraId="59B5E049" w14:textId="38BF32F5" w:rsidR="004318E0" w:rsidRPr="0018619A" w:rsidRDefault="004318E0" w:rsidP="004318E0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4318E0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proofErr w:type="spellStart"/>
      <w:r w:rsidR="0018619A" w:rsidRPr="0018619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Kotsis</w:t>
      </w:r>
      <w:proofErr w:type="spellEnd"/>
      <w:r w:rsidR="0018619A" w:rsidRPr="0018619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 xml:space="preserve"> Attila (edző), Szabó Éva vagy Orosz László (játékosok)</w:t>
      </w:r>
    </w:p>
    <w:p w14:paraId="316A3A78" w14:textId="77777777" w:rsidR="004318E0" w:rsidRPr="004318E0" w:rsidRDefault="004318E0" w:rsidP="004318E0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5351E14A" w14:textId="77777777" w:rsidR="004318E0" w:rsidRPr="004318E0" w:rsidRDefault="004318E0" w:rsidP="004318E0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073CA99B" w14:textId="77777777" w:rsidR="004318E0" w:rsidRPr="0041428F" w:rsidRDefault="004318E0" w:rsidP="00A6783B">
      <w:pPr>
        <w:pStyle w:val="Alrs"/>
        <w:rPr>
          <w:color w:val="000000" w:themeColor="text1"/>
        </w:rPr>
      </w:pPr>
    </w:p>
    <w:sectPr w:rsidR="004318E0" w:rsidRPr="0041428F" w:rsidSect="005E29B5">
      <w:head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E3BB4" w14:textId="77777777" w:rsidR="00D92014" w:rsidRDefault="00D92014" w:rsidP="00A66B18">
      <w:pPr>
        <w:spacing w:before="0" w:after="0"/>
      </w:pPr>
      <w:r>
        <w:separator/>
      </w:r>
    </w:p>
  </w:endnote>
  <w:endnote w:type="continuationSeparator" w:id="0">
    <w:p w14:paraId="07F01822" w14:textId="77777777" w:rsidR="00D92014" w:rsidRDefault="00D92014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4B903" w14:textId="77777777" w:rsidR="00D92014" w:rsidRDefault="00D92014" w:rsidP="00A66B18">
      <w:pPr>
        <w:spacing w:before="0" w:after="0"/>
      </w:pPr>
      <w:r>
        <w:separator/>
      </w:r>
    </w:p>
  </w:footnote>
  <w:footnote w:type="continuationSeparator" w:id="0">
    <w:p w14:paraId="1ABD296E" w14:textId="77777777" w:rsidR="00D92014" w:rsidRDefault="00D92014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724A0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8B12039" wp14:editId="2E2E05D2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8C8BA1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8E0"/>
    <w:rsid w:val="00083BAA"/>
    <w:rsid w:val="000B21F0"/>
    <w:rsid w:val="000C3096"/>
    <w:rsid w:val="0010680C"/>
    <w:rsid w:val="00152B0B"/>
    <w:rsid w:val="001766D6"/>
    <w:rsid w:val="0018619A"/>
    <w:rsid w:val="00192419"/>
    <w:rsid w:val="001C270D"/>
    <w:rsid w:val="001D0B5A"/>
    <w:rsid w:val="001E2320"/>
    <w:rsid w:val="00214E28"/>
    <w:rsid w:val="0026190A"/>
    <w:rsid w:val="00306471"/>
    <w:rsid w:val="00352B81"/>
    <w:rsid w:val="0039327C"/>
    <w:rsid w:val="00394757"/>
    <w:rsid w:val="003A0150"/>
    <w:rsid w:val="003E24DF"/>
    <w:rsid w:val="0041428F"/>
    <w:rsid w:val="004318E0"/>
    <w:rsid w:val="004A2B0D"/>
    <w:rsid w:val="00547540"/>
    <w:rsid w:val="005A1877"/>
    <w:rsid w:val="005C2210"/>
    <w:rsid w:val="005E29B5"/>
    <w:rsid w:val="005F4904"/>
    <w:rsid w:val="00615018"/>
    <w:rsid w:val="0062123A"/>
    <w:rsid w:val="00646E75"/>
    <w:rsid w:val="006A73CB"/>
    <w:rsid w:val="006F6F10"/>
    <w:rsid w:val="00783E79"/>
    <w:rsid w:val="007B5AE8"/>
    <w:rsid w:val="007F5192"/>
    <w:rsid w:val="008135CE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701F7"/>
    <w:rsid w:val="00C70786"/>
    <w:rsid w:val="00D10958"/>
    <w:rsid w:val="00D66593"/>
    <w:rsid w:val="00D92014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FFC8B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6</Pages>
  <Words>816</Words>
  <Characters>5633</Characters>
  <Application>Microsoft Office Word</Application>
  <DocSecurity>0</DocSecurity>
  <Lines>46</Lines>
  <Paragraphs>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2025-10-12T05:10:00Z</dcterms:created>
  <dcterms:modified xsi:type="dcterms:W3CDTF">2025-10-13T06:38:00Z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