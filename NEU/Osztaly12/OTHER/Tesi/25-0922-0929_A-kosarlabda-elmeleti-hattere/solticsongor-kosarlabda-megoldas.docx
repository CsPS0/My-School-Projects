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2E5F032D" w14:textId="77777777" w:rsidTr="00175C35">
        <w:trPr>
          <w:trHeight w:val="270"/>
          <w:jc w:val="center"/>
        </w:trPr>
        <w:tc>
          <w:tcPr>
            <w:tcW w:w="10466" w:type="dxa"/>
          </w:tcPr>
          <w:p w14:paraId="1823BEE5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56ADE499" wp14:editId="6827A5C2">
                      <wp:extent cx="5705475" cy="407670"/>
                      <wp:effectExtent l="19050" t="19050" r="28575" b="1397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54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07FDB06B" w14:textId="77777777" w:rsidR="00A66B18" w:rsidRPr="00306471" w:rsidRDefault="00175C35" w:rsidP="00AA089B">
                                  <w:pPr>
                                    <w:pStyle w:val="Emblma"/>
                                    <w:rPr>
                                      <w:rFonts w:hAnsiTheme="minorHAnsi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ADE499" id="Alakzat 61" o:spid="_x0000_s1026" style="width:449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07FDB06B" w14:textId="77777777" w:rsidR="00A66B18" w:rsidRPr="00306471" w:rsidRDefault="00175C35" w:rsidP="00AA089B">
                            <w:pPr>
                              <w:pStyle w:val="Emblma"/>
                              <w:rPr>
                                <w:rFonts w:hAnsiTheme="minorHAnsi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0E09A0BB" w14:textId="77777777" w:rsidR="003344E8" w:rsidRDefault="00175C35" w:rsidP="003344E8">
      <w:pPr>
        <w:pStyle w:val="Cmzett"/>
        <w:jc w:val="center"/>
        <w:rPr>
          <w:sz w:val="40"/>
          <w:szCs w:val="40"/>
          <w:u w:val="single"/>
        </w:rPr>
      </w:pPr>
      <w:r w:rsidRPr="00175C35">
        <w:rPr>
          <w:sz w:val="40"/>
          <w:szCs w:val="40"/>
          <w:u w:val="single"/>
        </w:rPr>
        <w:t>A kosárlabda</w:t>
      </w:r>
      <w:r w:rsidR="003344E8">
        <w:rPr>
          <w:sz w:val="40"/>
          <w:szCs w:val="40"/>
          <w:u w:val="single"/>
        </w:rPr>
        <w:t xml:space="preserve"> története, eredete</w:t>
      </w:r>
    </w:p>
    <w:p w14:paraId="2267CF12" w14:textId="77777777" w:rsidR="003344E8" w:rsidRPr="003344E8" w:rsidRDefault="003344E8" w:rsidP="003344E8">
      <w:pPr>
        <w:pStyle w:val="Cmzett"/>
        <w:rPr>
          <w:sz w:val="16"/>
          <w:szCs w:val="16"/>
          <w:u w:val="single"/>
        </w:rPr>
      </w:pPr>
    </w:p>
    <w:p w14:paraId="037FB4AB" w14:textId="77777777" w:rsidR="00175C35" w:rsidRPr="00175C35" w:rsidRDefault="00175C35" w:rsidP="003344E8">
      <w:pPr>
        <w:spacing w:before="100" w:beforeAutospacing="1" w:after="100" w:afterAutospacing="1"/>
        <w:ind w:left="0" w:right="0" w:firstLine="72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kosárlabda nem csupán egy labdajáték a sok közül: ez egy olyan sport, </w:t>
      </w: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 xml:space="preserve">amely fejleszti a gyorsaságot, a csapatmunkát, a koordinációt és a taktikai gondolkodást is. 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sport története izgalmas, szabályai pedig összetettek, de logikusak – és bár sokan csak a pontdobást látják benne, a kosárlabda mögött </w:t>
      </w: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komoly fizikai, technikai és mentális felkészültség húzódik meg.</w:t>
      </w:r>
    </w:p>
    <w:p w14:paraId="5542B067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Ebben a tananyagban megismerhetitek 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kosárlabda eredetét, fejlődését, szabályrendszerét és napjainkban betöltött szerepét.</w:t>
      </w:r>
    </w:p>
    <w:p w14:paraId="7A7646AA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3344E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kosárlabda története és kialakulása</w:t>
      </w:r>
    </w:p>
    <w:p w14:paraId="2681F380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kosárlabdát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1891-ben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találta fel egy kanadai származású amerikai testnevelő tanár,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James Naismith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. Ő a Massachusetts állambeli Springfield városában, a YMCA iskolájában tanított.</w:t>
      </w:r>
    </w:p>
    <w:p w14:paraId="62674632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tél hidege miatt a tanulók unatkoztak a beltérben, és szükség volt egy olyan mozgásformára, amit zárt térben is lehet játszani, ráadásul biztonságosan. Naismith egy teljesen új játékot talált ki: </w:t>
      </w: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két kosarat szerelt fel a tornaterem erkélyének korlátjára, és a tanulók egy focilabdával próbálták meg az ellenfél kosarába találni.</w:t>
      </w:r>
    </w:p>
    <w:p w14:paraId="2EFCDE0E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Ekkor még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őszibarackos kosarakat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használtak, amiknek alja nem volt kivágva – így minden egyes kosár után valakinek fel kellett másznia, hogy kivegye a labdát.</w:t>
      </w:r>
    </w:p>
    <w:p w14:paraId="35DF9C86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Az első meccset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1891. december 21-én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játszották le, 9 fős csapatokkal. A játék hamar népszerű lett, először az iskolákban, majd később országosan és világszerte is elterjedt.</w:t>
      </w:r>
    </w:p>
    <w:p w14:paraId="5E84878F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3344E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2.2 Az első szabályok</w:t>
      </w:r>
    </w:p>
    <w:p w14:paraId="1D5172B6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James Naismith eredetileg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13 szabályt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alkotott a játékhoz. Ezekből néhány:</w:t>
      </w:r>
    </w:p>
    <w:p w14:paraId="58AA69F6" w14:textId="77777777" w:rsidR="00175C35" w:rsidRPr="00175C35" w:rsidRDefault="00175C35" w:rsidP="00175C35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A labdát bármilyen irányba lehet dobni – egy vagy két kézzel.</w:t>
      </w:r>
    </w:p>
    <w:p w14:paraId="1CAFE4E6" w14:textId="77777777" w:rsidR="00175C35" w:rsidRPr="00175C35" w:rsidRDefault="00175C35" w:rsidP="00175C35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A játékos nem futhat a labdával – csak passzolhat vagy dobhat.</w:t>
      </w:r>
    </w:p>
    <w:p w14:paraId="22ED1FED" w14:textId="77777777" w:rsidR="00175C35" w:rsidRPr="00175C35" w:rsidRDefault="00175C35" w:rsidP="00175C35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Tilos lökni, ütni, vagy fizikai kontaktust kezdeményezni.</w:t>
      </w:r>
    </w:p>
    <w:p w14:paraId="7DEE8ECD" w14:textId="77777777" w:rsidR="00175C35" w:rsidRPr="00175C35" w:rsidRDefault="00175C35" w:rsidP="00175C35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Egy csapat akkor szerez pontot, ha a labda a kosárban landol.</w:t>
      </w:r>
    </w:p>
    <w:p w14:paraId="43E94828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mai szabályok ennél jóval összetettebbek, de az alapelv – tiszta, technikás játék – megmaradt.</w:t>
      </w:r>
    </w:p>
    <w:p w14:paraId="6781FFC5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A sport fejlődése világszinten és Magyarországon</w:t>
      </w:r>
    </w:p>
    <w:p w14:paraId="013E0F39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3.1 Nemzetközi terjedés</w:t>
      </w:r>
    </w:p>
    <w:p w14:paraId="44DAAB57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kosárlabda gyorsan elterjedt az USA-ban és a világ más részein is, főleg a YMCA hálózatán keresztül.</w:t>
      </w:r>
    </w:p>
    <w:p w14:paraId="13EBF3D6" w14:textId="77777777" w:rsidR="00175C35" w:rsidRPr="00175C35" w:rsidRDefault="00175C35" w:rsidP="00175C35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Az első profi bajnokságok az USA-ban a 20. század elején jöttek létre.</w:t>
      </w:r>
    </w:p>
    <w:p w14:paraId="5DF625C4" w14:textId="77777777" w:rsidR="00175C35" w:rsidRPr="00175C35" w:rsidRDefault="00175C35" w:rsidP="00175C35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1932-ben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megalakult a FIBA (Fédération Internationale de Basketball Amateur), a Nemzetközi Kosárlabda Szövetség.</w:t>
      </w:r>
    </w:p>
    <w:p w14:paraId="4713C5EA" w14:textId="77777777" w:rsidR="00175C35" w:rsidRPr="00175C35" w:rsidRDefault="00175C35" w:rsidP="00175C35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1936-ban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Berlinben, az olimpián már hivatalos sportágként szerepelt a férfi kosárlabda.</w:t>
      </w:r>
    </w:p>
    <w:p w14:paraId="5C9C898F" w14:textId="77777777" w:rsidR="00175C35" w:rsidRPr="00175C35" w:rsidRDefault="00175C35" w:rsidP="00175C35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női kosárlabda az 1976-os montreali olimpián debütált.</w:t>
      </w:r>
    </w:p>
    <w:p w14:paraId="7C560DD5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Az NBA (National Basketball Association) megalapítása </w:t>
      </w:r>
      <w:r w:rsidRPr="00175C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  <w:t>1946-ban</w:t>
      </w: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 xml:space="preserve"> a 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sportág történetének egyik legfontosabb eseménye volt. Ez az amerikai bajnokság lett a világ legnépszerűbb és legmagasabb színvonalú kosárlabda ligája.</w:t>
      </w:r>
    </w:p>
    <w:p w14:paraId="0C5DB13F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3.2 A kosárlabda Magyarországon</w:t>
      </w:r>
    </w:p>
    <w:p w14:paraId="016583F3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lang w:val="hu-HU" w:eastAsia="hu-HU"/>
        </w:rPr>
        <w:t>Magyarországon a sportág az 1920-as években jelent meg, főként az egyetemi és iskolai sport révén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.</w:t>
      </w:r>
    </w:p>
    <w:p w14:paraId="2E83AE63" w14:textId="77777777" w:rsidR="00175C35" w:rsidRPr="00175C35" w:rsidRDefault="00175C35" w:rsidP="00175C35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Az első hivatalos magyar bajnokságot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1933-ban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rendezték.</w:t>
      </w:r>
    </w:p>
    <w:p w14:paraId="0CC5CCC8" w14:textId="77777777" w:rsidR="00175C35" w:rsidRPr="00175C35" w:rsidRDefault="00175C35" w:rsidP="00175C35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lastRenderedPageBreak/>
        <w:t>A magyar férfi és női válogatott is komoly eredményeket ért el az 1950-es, 60-as években – például Európa-bajnokságokon.</w:t>
      </w:r>
    </w:p>
    <w:p w14:paraId="1B4DD835" w14:textId="77777777" w:rsidR="00175C35" w:rsidRPr="00175C35" w:rsidRDefault="00175C35" w:rsidP="00175C35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Ma is létezik NB I/A és NB I/B szintű felnőtt bajnokság férfi és női mezőnyben, valamint utánpótlás rendszerek.</w:t>
      </w:r>
    </w:p>
    <w:p w14:paraId="146C2649" w14:textId="77777777" w:rsidR="00175C35" w:rsidRPr="00175C35" w:rsidRDefault="00175C35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1405831F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4. A kosárlabdapálya és felszerelés</w:t>
      </w:r>
    </w:p>
    <w:p w14:paraId="3283E7C2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pálya méretei</w:t>
      </w:r>
    </w:p>
    <w:p w14:paraId="095ED51C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hivatalos FIBA pálya mérete:</w:t>
      </w:r>
    </w:p>
    <w:p w14:paraId="162243EA" w14:textId="77777777" w:rsidR="00175C35" w:rsidRPr="00175C35" w:rsidRDefault="00175C35" w:rsidP="00175C35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Hosszúság: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28 méter</w:t>
      </w:r>
    </w:p>
    <w:p w14:paraId="3B9434B3" w14:textId="77777777" w:rsidR="00175C35" w:rsidRPr="00175C35" w:rsidRDefault="00175C35" w:rsidP="00175C35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Szélesség: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15 méter</w:t>
      </w:r>
    </w:p>
    <w:p w14:paraId="3FB67A33" w14:textId="77777777" w:rsidR="00175C35" w:rsidRPr="00175C35" w:rsidRDefault="00175C35" w:rsidP="00175C35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 gyűrű magassága: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3,05 méter</w:t>
      </w:r>
    </w:p>
    <w:p w14:paraId="567ADD7A" w14:textId="77777777" w:rsidR="00175C35" w:rsidRPr="00175C35" w:rsidRDefault="00175C35" w:rsidP="00175C35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Hárompontos vonal távolsága: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6,75 méter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(a gyűrű középpontjától)</w:t>
      </w:r>
    </w:p>
    <w:p w14:paraId="428F8130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kosár</w:t>
      </w:r>
    </w:p>
    <w:p w14:paraId="165BEF8C" w14:textId="77777777" w:rsidR="00175C35" w:rsidRPr="00175C35" w:rsidRDefault="00175C35" w:rsidP="00175C35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 gyűrű fém karika, amelyhez hálót erősítenek.</w:t>
      </w:r>
    </w:p>
    <w:p w14:paraId="600190EB" w14:textId="77777777" w:rsidR="00175C35" w:rsidRPr="00175C35" w:rsidRDefault="00175C35" w:rsidP="00175C35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Alatta található az úgynevezett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palánk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(backboard), amelyről lepattanhat a labda.</w:t>
      </w:r>
    </w:p>
    <w:p w14:paraId="37217704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labda</w:t>
      </w:r>
    </w:p>
    <w:p w14:paraId="19DFA0A8" w14:textId="77777777" w:rsidR="00175C35" w:rsidRPr="00175C35" w:rsidRDefault="00175C35" w:rsidP="00175C35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>Anyaga: bőr vagy műanyag, narancssárga színű, fekete csíkozással.</w:t>
      </w:r>
    </w:p>
    <w:p w14:paraId="33231C75" w14:textId="77777777" w:rsidR="00175C35" w:rsidRPr="00175C35" w:rsidRDefault="00175C35" w:rsidP="00175C35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Férfiaknak: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Size 7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(~75 cm kerület, ~600-650 g)</w:t>
      </w:r>
    </w:p>
    <w:p w14:paraId="65077CA8" w14:textId="77777777" w:rsidR="00175C35" w:rsidRPr="00175C35" w:rsidRDefault="00175C35" w:rsidP="00175C35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Nőknek: </w:t>
      </w: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Size 6</w:t>
      </w:r>
      <w:r w:rsidRPr="00175C35"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  <w:t xml:space="preserve"> (~72 cm, ~540-580 g)</w:t>
      </w:r>
    </w:p>
    <w:p w14:paraId="6B463629" w14:textId="77777777" w:rsid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0526458F" w14:textId="77777777" w:rsidR="00E46337" w:rsidRDefault="00E46337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4B867260" w14:textId="77777777" w:rsidR="00E46337" w:rsidRDefault="00E46337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1E7D2BD3" w14:textId="77777777" w:rsidR="00E46337" w:rsidRDefault="00E46337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lang w:val="hu-HU" w:eastAsia="hu-HU"/>
        </w:rPr>
      </w:pPr>
    </w:p>
    <w:p w14:paraId="39B6F851" w14:textId="7FDEB971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</w:pPr>
      <w:r w:rsidRPr="003344E8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val="hu-HU" w:eastAsia="hu-HU"/>
        </w:rPr>
        <w:t>Válaszolj az alábbi kérdésekre!</w:t>
      </w:r>
    </w:p>
    <w:p w14:paraId="3B61047B" w14:textId="77777777" w:rsidR="00175C35" w:rsidRPr="00175C35" w:rsidRDefault="00175C35" w:rsidP="00175C35">
      <w:pPr>
        <w:spacing w:before="100" w:beforeAutospacing="1"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Feladatok</w:t>
      </w:r>
    </w:p>
    <w:p w14:paraId="13F5C059" w14:textId="77777777" w:rsidR="00175C35" w:rsidRDefault="00175C35" w:rsidP="00175C35">
      <w:pPr>
        <w:spacing w:before="100" w:beforeAutospacing="1"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5E0CBC1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1. Miért érdemes a kosárlabdáról beszélni, tanulni?</w:t>
      </w:r>
    </w:p>
    <w:p w14:paraId="2BF59883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Fogalmazd meg saját szavaiddal</w:t>
      </w:r>
      <w:r w:rsidRPr="00175C35"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, hogy a kosárlabda miért számít fontos, fejlesztő sportágnak!</w:t>
      </w:r>
    </w:p>
    <w:p w14:paraId="2FF99D7B" w14:textId="77777777" w:rsidR="00DF7106" w:rsidRDefault="00DF7106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F710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kosárlabda fejleszti a csapatszellemet, gyorsaságot, és jó mozgáslehetőség.</w:t>
      </w:r>
    </w:p>
    <w:p w14:paraId="009809EB" w14:textId="72C2A324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2. Ki volt James Naismith, és milyen körülmények között alkotta meg a kosárlabdát?</w:t>
      </w:r>
    </w:p>
    <w:p w14:paraId="63C13949" w14:textId="77777777" w:rsidR="00175C35" w:rsidRPr="00175C35" w:rsidRDefault="00175C35" w:rsidP="00175C3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Írd le részletesen a sportág kialakulásának történetét, beleértve a helyszínt, az időpontot és az eszközöket is!</w:t>
      </w:r>
    </w:p>
    <w:p w14:paraId="06BF9937" w14:textId="483689FF" w:rsidR="00175C35" w:rsidRPr="00175C35" w:rsidRDefault="00DF7106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F710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James Naismith kanadai származású amerikai testnevelő tanár volt, aki a Massachusetts állambeli Springfield városban, a YMCA iskolában dolgozott. 1891 telén, amikor túl hideg volt a szabadtéri sportokhoz, szükség volt egy biztonságos, beltéri játékra. Naismith két kosarat szerelt fel a tornaterem erkélyének korlátjára és egy focilabdával játszották az első mérkőzést. Akkoriban még szibarackos kosarakat használtak, amelyeknek az alja nem volt kivágva — minden kosár után ki kellett venni a labdát. Az első meccset 1891. december 21-én játszották kilencfős csapatokkal.</w:t>
      </w:r>
    </w:p>
    <w:p w14:paraId="7F657CF0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3. Hogyan nézett ki az első kosárlabda játék? Mi volt benne különleges a maihoz képest?</w:t>
      </w:r>
    </w:p>
    <w:p w14:paraId="7376F899" w14:textId="1E3AAF11" w:rsidR="00175C35" w:rsidRPr="00175C35" w:rsidRDefault="00DF7106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F710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első kosár szibarackos kosár, kilencfős csapatok, alul zárt kosár.</w:t>
      </w:r>
    </w:p>
    <w:p w14:paraId="362BF7B3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4. Milyen szabályokat fektetett le James Naismith a kosárlabda kezdetekor? Sorolj fel legalább hármat, és magyarázd el ezek jelentőségét!</w:t>
      </w:r>
    </w:p>
    <w:p w14:paraId="58B00658" w14:textId="6D52BB51" w:rsidR="00286AF2" w:rsidRPr="00286AF2" w:rsidRDefault="00286AF2" w:rsidP="00286AF2">
      <w:pPr>
        <w:pStyle w:val="Listaszerbekezds"/>
        <w:numPr>
          <w:ilvl w:val="0"/>
          <w:numId w:val="7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86AF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labdát bármilyen irányba lehet dobni egy vagy két kézzel.</w:t>
      </w:r>
    </w:p>
    <w:p w14:paraId="617FF309" w14:textId="3CD16819" w:rsidR="00286AF2" w:rsidRPr="00286AF2" w:rsidRDefault="00286AF2" w:rsidP="00286AF2">
      <w:pPr>
        <w:pStyle w:val="Listaszerbekezds"/>
        <w:numPr>
          <w:ilvl w:val="0"/>
          <w:numId w:val="7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86AF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játékos nem futhat a labdával, csak passzolhat vagy dobhat.</w:t>
      </w:r>
    </w:p>
    <w:p w14:paraId="4FCA5A14" w14:textId="346458E9" w:rsidR="00175C35" w:rsidRPr="00286AF2" w:rsidRDefault="00286AF2" w:rsidP="00286AF2">
      <w:pPr>
        <w:pStyle w:val="Listaszerbekezds"/>
        <w:numPr>
          <w:ilvl w:val="0"/>
          <w:numId w:val="7"/>
        </w:numPr>
        <w:spacing w:before="0" w:after="0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86AF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Tilos lökni, ütni vagy fizikai kontaktust kezdeményezni.</w:t>
      </w:r>
      <w:r w:rsidRPr="00286AF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</w:t>
      </w:r>
      <w:r w:rsidRPr="00286AF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Ezek a szabályok biztosították, hogy a játék tiszta és technikás legyen.</w:t>
      </w:r>
    </w:p>
    <w:p w14:paraId="144123AD" w14:textId="77777777" w:rsidR="009B47FF" w:rsidRDefault="009B47FF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2A2B15F" w14:textId="77777777" w:rsidR="009B47FF" w:rsidRDefault="009B47FF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0EE991E" w14:textId="22027080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5. Hogyan terjedt el a kosárlabda világszerte? Melyek voltak a legfontosabb nemzetközi mérföldkövek a sport fejlődése során?</w:t>
      </w:r>
    </w:p>
    <w:p w14:paraId="7C74E44B" w14:textId="2B176376" w:rsidR="00175C35" w:rsidRPr="00175C35" w:rsidRDefault="00163F34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63F34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YMCA közvetítésével elterjedt világszerte, olimpiai sport lett 1936-ban, megalakult a FIBA.</w:t>
      </w:r>
    </w:p>
    <w:p w14:paraId="2B670DA1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6. Miért tekinthető az NBA a világ egyik legfontosabb kosárlabda bajnokságának? Mikor alakult meg, és miért vált ennyire népszerűvé?</w:t>
      </w:r>
    </w:p>
    <w:p w14:paraId="2B82A10C" w14:textId="2B0AF9AB" w:rsidR="00175C35" w:rsidRPr="00175C35" w:rsidRDefault="00F56840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F5684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NBA (1946) a világ leghíresebb kosárlabda-bajnoksága, sztárjai és nézettsége miatt.</w:t>
      </w:r>
    </w:p>
    <w:p w14:paraId="4D690EBE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7. Mutasd be a kosárlabda magyarországi történetét! Mikor jelent meg, és milyen eredményeket ért el a magyar válogatott a sportágban?</w:t>
      </w:r>
    </w:p>
    <w:p w14:paraId="52677081" w14:textId="0BDF584D" w:rsidR="00175C35" w:rsidRPr="00175C35" w:rsidRDefault="00472A81" w:rsidP="00175C35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72A8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Magyarországon a kosárlabda az 1920-as években jelent meg, főként egyetemi és iskolai sportként. Az első hivatalos bajnokságot 1933-ban rendezték. A magyar férfi és női válogatott az 1950-es, 60-as években jelentős eredményeket ért el, például Európa-bajnokságokon. Ma NB IA és NB IB bajnokságok, valamint utánpótlás rendszerek működnek.</w:t>
      </w:r>
    </w:p>
    <w:p w14:paraId="6553EAC4" w14:textId="77777777" w:rsidR="00175C35" w:rsidRPr="00175C35" w:rsidRDefault="00175C35" w:rsidP="00175C35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75C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8. Mekkora a hivatalos kosárlabdapálya, és milyen felszereléseket használnak a játékhoz? Részletezd a pálya méreteit és a kosár felépítését</w:t>
      </w:r>
    </w:p>
    <w:p w14:paraId="0EBE67A2" w14:textId="29B35E1D" w:rsidR="00F71B40" w:rsidRPr="00F71B40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FIBA pálya méretei: hosszúság 28 méter, szélesség 15 méter</w:t>
      </w:r>
    </w:p>
    <w:p w14:paraId="74EBA524" w14:textId="7DA33177" w:rsidR="00F71B40" w:rsidRPr="00F71B40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Gyűrű magassága: 3,05 méter</w:t>
      </w:r>
    </w:p>
    <w:p w14:paraId="08CB65AC" w14:textId="6334AD7D" w:rsidR="00F71B40" w:rsidRPr="00F71B40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Hárompontos vonal távolsága: 6,75 méter a gyűrű középpontjától</w:t>
      </w:r>
    </w:p>
    <w:p w14:paraId="1CB7F645" w14:textId="3C54941E" w:rsidR="00F71B40" w:rsidRPr="00F71B40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Kosár: fém karika, amelyhez hálót erősítenek</w:t>
      </w:r>
    </w:p>
    <w:p w14:paraId="495FFC3F" w14:textId="61595AB6" w:rsidR="00F71B40" w:rsidRPr="00F71B40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Palánk: a karika alatt található, amiről lepattanhat a labda</w:t>
      </w:r>
    </w:p>
    <w:p w14:paraId="5F623C3D" w14:textId="025CEAD0" w:rsidR="00A66B18" w:rsidRPr="00472A81" w:rsidRDefault="00F71B40" w:rsidP="00F71B40">
      <w:pPr>
        <w:pStyle w:val="Alrs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F71B40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Labda: bőr vagy műanyag, narancssárga színű, fekete csíkozással. Férfiaknak Size 7 (75 cm kerület, 600-650 g), nőknek Size 6 (72 cm, 540-580 g).</w:t>
      </w:r>
    </w:p>
    <w:sectPr w:rsidR="00A66B18" w:rsidRPr="00472A81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5D66B" w14:textId="77777777" w:rsidR="00FB670A" w:rsidRDefault="00FB670A" w:rsidP="00A66B18">
      <w:pPr>
        <w:spacing w:before="0" w:after="0"/>
      </w:pPr>
      <w:r>
        <w:separator/>
      </w:r>
    </w:p>
  </w:endnote>
  <w:endnote w:type="continuationSeparator" w:id="0">
    <w:p w14:paraId="2E885E21" w14:textId="77777777" w:rsidR="00FB670A" w:rsidRDefault="00FB670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13C9" w14:textId="77777777" w:rsidR="00FB670A" w:rsidRDefault="00FB670A" w:rsidP="00A66B18">
      <w:pPr>
        <w:spacing w:before="0" w:after="0"/>
      </w:pPr>
      <w:r>
        <w:separator/>
      </w:r>
    </w:p>
  </w:footnote>
  <w:footnote w:type="continuationSeparator" w:id="0">
    <w:p w14:paraId="61BE79A7" w14:textId="77777777" w:rsidR="00FB670A" w:rsidRDefault="00FB670A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3FBE9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2A159C" wp14:editId="6E8BE5D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B78974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C55"/>
    <w:multiLevelType w:val="multilevel"/>
    <w:tmpl w:val="72B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73A6"/>
    <w:multiLevelType w:val="multilevel"/>
    <w:tmpl w:val="DD2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614"/>
    <w:multiLevelType w:val="multilevel"/>
    <w:tmpl w:val="60D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75693"/>
    <w:multiLevelType w:val="hybridMultilevel"/>
    <w:tmpl w:val="1166DC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630A9"/>
    <w:multiLevelType w:val="multilevel"/>
    <w:tmpl w:val="EDB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93C49"/>
    <w:multiLevelType w:val="hybridMultilevel"/>
    <w:tmpl w:val="1506E7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12D7C"/>
    <w:multiLevelType w:val="multilevel"/>
    <w:tmpl w:val="3C7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724D8"/>
    <w:multiLevelType w:val="multilevel"/>
    <w:tmpl w:val="54D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C35"/>
    <w:rsid w:val="00083BAA"/>
    <w:rsid w:val="000B21F0"/>
    <w:rsid w:val="0010680C"/>
    <w:rsid w:val="00152B0B"/>
    <w:rsid w:val="00163F34"/>
    <w:rsid w:val="00175C35"/>
    <w:rsid w:val="001766D6"/>
    <w:rsid w:val="00192419"/>
    <w:rsid w:val="001C270D"/>
    <w:rsid w:val="001D0B5A"/>
    <w:rsid w:val="001E2320"/>
    <w:rsid w:val="00213413"/>
    <w:rsid w:val="00214E28"/>
    <w:rsid w:val="0026190A"/>
    <w:rsid w:val="00286AF2"/>
    <w:rsid w:val="00306471"/>
    <w:rsid w:val="003344E8"/>
    <w:rsid w:val="00352B81"/>
    <w:rsid w:val="00394757"/>
    <w:rsid w:val="003A0150"/>
    <w:rsid w:val="003E24DF"/>
    <w:rsid w:val="0041428F"/>
    <w:rsid w:val="00472A81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B47FF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14F39"/>
    <w:rsid w:val="00D66593"/>
    <w:rsid w:val="00DE6DA2"/>
    <w:rsid w:val="00DF2D30"/>
    <w:rsid w:val="00DF7106"/>
    <w:rsid w:val="00E46337"/>
    <w:rsid w:val="00E4786A"/>
    <w:rsid w:val="00E55D74"/>
    <w:rsid w:val="00E6540C"/>
    <w:rsid w:val="00E81E2A"/>
    <w:rsid w:val="00EE0952"/>
    <w:rsid w:val="00F56840"/>
    <w:rsid w:val="00F71B40"/>
    <w:rsid w:val="00FB670A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4725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286AF2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5</Pages>
  <Words>828</Words>
  <Characters>5720</Characters>
  <Application>Microsoft Office Word</Application>
  <DocSecurity>0</DocSecurity>
  <Lines>47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2025-09-22T03:37:00Z</dcterms:created>
  <dcterms:modified xsi:type="dcterms:W3CDTF">2025-09-24T21:06:00Z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