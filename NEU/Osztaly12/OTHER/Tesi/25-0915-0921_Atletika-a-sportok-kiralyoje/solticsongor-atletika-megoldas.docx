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12EEAD0C" w14:textId="77777777" w:rsidTr="00992ABD">
        <w:trPr>
          <w:trHeight w:val="270"/>
          <w:jc w:val="center"/>
        </w:trPr>
        <w:tc>
          <w:tcPr>
            <w:tcW w:w="10466" w:type="dxa"/>
          </w:tcPr>
          <w:p w14:paraId="53EBAA3C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F60F303" wp14:editId="5557A097">
                      <wp:extent cx="5562600" cy="407670"/>
                      <wp:effectExtent l="19050" t="19050" r="19050" b="1397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260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3D72FD3B" w14:textId="77777777" w:rsidR="00A66B18" w:rsidRPr="00306471" w:rsidRDefault="00992ABD" w:rsidP="00AA089B">
                                  <w:pPr>
                                    <w:pStyle w:val="Emblma"/>
                                    <w:rPr>
                                      <w:rFonts w:hAnsiTheme="minorHAnsi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60F303" id="Alakzat 61" o:spid="_x0000_s1026" style="width:438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3D72FD3B" w14:textId="77777777" w:rsidR="00A66B18" w:rsidRPr="00306471" w:rsidRDefault="00992ABD" w:rsidP="00AA089B">
                            <w:pPr>
                              <w:pStyle w:val="Emblma"/>
                              <w:rPr>
                                <w:rFonts w:hAnsiTheme="minorHAnsi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9715264" w14:textId="77777777" w:rsidR="00A66B18" w:rsidRDefault="00A66B18" w:rsidP="00A6783B">
      <w:pPr>
        <w:pStyle w:val="Alrs"/>
        <w:rPr>
          <w:color w:val="000000" w:themeColor="text1"/>
        </w:rPr>
      </w:pPr>
    </w:p>
    <w:p w14:paraId="3B72A689" w14:textId="77777777" w:rsidR="008F75B4" w:rsidRDefault="008F75B4" w:rsidP="00992ABD">
      <w:pPr>
        <w:pStyle w:val="Alrs"/>
        <w:jc w:val="center"/>
        <w:rPr>
          <w:color w:val="000000" w:themeColor="text1"/>
          <w:sz w:val="36"/>
          <w:szCs w:val="36"/>
        </w:rPr>
      </w:pPr>
    </w:p>
    <w:p w14:paraId="386BB84D" w14:textId="77777777" w:rsidR="008F75B4" w:rsidRDefault="008F75B4" w:rsidP="00992ABD">
      <w:pPr>
        <w:pStyle w:val="Alrs"/>
        <w:jc w:val="center"/>
        <w:rPr>
          <w:color w:val="000000" w:themeColor="text1"/>
          <w:sz w:val="36"/>
          <w:szCs w:val="36"/>
        </w:rPr>
      </w:pPr>
    </w:p>
    <w:p w14:paraId="178A3658" w14:textId="77777777" w:rsidR="00992ABD" w:rsidRPr="008F75B4" w:rsidRDefault="00992ABD" w:rsidP="00992ABD">
      <w:pPr>
        <w:pStyle w:val="Alrs"/>
        <w:jc w:val="center"/>
        <w:rPr>
          <w:color w:val="000000" w:themeColor="text1"/>
          <w:sz w:val="40"/>
          <w:szCs w:val="40"/>
          <w:u w:val="single"/>
        </w:rPr>
      </w:pPr>
      <w:r w:rsidRPr="008F75B4">
        <w:rPr>
          <w:color w:val="000000" w:themeColor="text1"/>
          <w:sz w:val="40"/>
          <w:szCs w:val="40"/>
          <w:u w:val="single"/>
        </w:rPr>
        <w:t>Az atlétika- a sportok királynője</w:t>
      </w:r>
    </w:p>
    <w:p w14:paraId="2C5395AD" w14:textId="77777777" w:rsidR="008F75B4" w:rsidRDefault="008F75B4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</w:pPr>
    </w:p>
    <w:p w14:paraId="1DA1E12C" w14:textId="77777777" w:rsidR="00992ABD" w:rsidRDefault="00992ABD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  <w:t>Az</w:t>
      </w:r>
      <w:r w:rsidRPr="00CD0704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  <w:t xml:space="preserve"> atlétika története, jellemzői</w:t>
      </w:r>
    </w:p>
    <w:p w14:paraId="664807DC" w14:textId="77777777" w:rsidR="008F75B4" w:rsidRPr="00992ABD" w:rsidRDefault="008F75B4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</w:p>
    <w:p w14:paraId="74626992" w14:textId="77777777" w:rsidR="00992ABD" w:rsidRPr="00992ABD" w:rsidRDefault="00992ABD" w:rsidP="00CD070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Eredete: </w:t>
      </w:r>
      <w:r w:rsidRPr="00CD0704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ókori görögök</w:t>
      </w:r>
      <w:r w:rsidRPr="00992ABD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 xml:space="preserve"> → első olimpiai játékok Kr. e. 776-ban</w:t>
      </w:r>
    </w:p>
    <w:p w14:paraId="7E790065" w14:textId="77777777" w:rsidR="00992ABD" w:rsidRPr="00992ABD" w:rsidRDefault="00992ABD" w:rsidP="00CD070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Klasszikus versenyszám: stadionfutás (kb. 192 m)</w:t>
      </w:r>
    </w:p>
    <w:p w14:paraId="0311145D" w14:textId="77777777" w:rsidR="00992ABD" w:rsidRPr="00992ABD" w:rsidRDefault="00992ABD" w:rsidP="00CD070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Modern atlétika kezdete: </w:t>
      </w:r>
      <w:r w:rsidRPr="00992ABD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>19. század végén</w:t>
      </w:r>
    </w:p>
    <w:p w14:paraId="4146D607" w14:textId="77777777" w:rsidR="007904B4" w:rsidRDefault="00992ABD" w:rsidP="007904B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Olimpiai sportág kezdettől fogva</w:t>
      </w:r>
      <w:r w:rsidRPr="00CD0704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, a mai napig szerves részét képezi az olimpiai játékoknak</w:t>
      </w:r>
    </w:p>
    <w:p w14:paraId="558DA4C2" w14:textId="77777777" w:rsidR="007904B4" w:rsidRPr="007904B4" w:rsidRDefault="007904B4" w:rsidP="007904B4">
      <w:p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</w:p>
    <w:p w14:paraId="35F68BA1" w14:textId="77777777" w:rsidR="00992ABD" w:rsidRPr="00CD0704" w:rsidRDefault="00992ABD" w:rsidP="00CD070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Az emberi mozgás legősibb formái</w:t>
      </w:r>
      <w:r w:rsidRPr="00CD0704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, </w:t>
      </w:r>
      <w:r w:rsidRPr="00CD0704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 xml:space="preserve">természetes mozgásformákon </w:t>
      </w:r>
      <w:r w:rsidRPr="00CD0704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alapul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: </w:t>
      </w: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futás, ugrás, dobás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.</w:t>
      </w:r>
    </w:p>
    <w:p w14:paraId="4E578192" w14:textId="77777777" w:rsidR="00992ABD" w:rsidRPr="00CD0704" w:rsidRDefault="00992ABD" w:rsidP="00CD070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Ezeket a mozgásokat már a kisgyermekek is ösztönösen végzik.</w:t>
      </w:r>
    </w:p>
    <w:p w14:paraId="0E128EF7" w14:textId="77777777" w:rsidR="00992ABD" w:rsidRPr="00CD0704" w:rsidRDefault="00992ABD" w:rsidP="00CD070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Az eredmények </w:t>
      </w: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időben, távolságban, magasságban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 mérhetők.</w:t>
      </w:r>
    </w:p>
    <w:p w14:paraId="790353CC" w14:textId="77777777" w:rsidR="00992ABD" w:rsidRPr="00992ABD" w:rsidRDefault="00992ABD" w:rsidP="00CD0704">
      <w:pPr>
        <w:numPr>
          <w:ilvl w:val="0"/>
          <w:numId w:val="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Nincs bírói vélemény vagy pontozás – csak a </w:t>
      </w: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teljesítmény számít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.</w:t>
      </w:r>
    </w:p>
    <w:p w14:paraId="0FB2B08C" w14:textId="77777777" w:rsidR="00CD0704" w:rsidRDefault="00992ABD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 xml:space="preserve"> </w:t>
      </w:r>
    </w:p>
    <w:p w14:paraId="552BB304" w14:textId="77777777" w:rsidR="00CD0704" w:rsidRDefault="00CD0704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087F7739" w14:textId="77777777" w:rsidR="007904B4" w:rsidRDefault="007904B4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</w:pPr>
    </w:p>
    <w:p w14:paraId="1D0D8639" w14:textId="77777777" w:rsidR="00992ABD" w:rsidRPr="00992ABD" w:rsidRDefault="00992ABD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  <w:lastRenderedPageBreak/>
        <w:t>Egyéni és csapatszámokat is tartalmaz</w:t>
      </w:r>
    </w:p>
    <w:p w14:paraId="2AE2FB3F" w14:textId="77777777" w:rsidR="00992ABD" w:rsidRPr="00992ABD" w:rsidRDefault="00992ABD" w:rsidP="00CD0704">
      <w:pPr>
        <w:numPr>
          <w:ilvl w:val="0"/>
          <w:numId w:val="4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Az atlétika főként </w:t>
      </w: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egyéni sportág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, de vannak </w:t>
      </w: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csapatversenyek is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, pl.:</w:t>
      </w:r>
    </w:p>
    <w:p w14:paraId="60CD5EC0" w14:textId="77777777" w:rsidR="00992ABD" w:rsidRPr="00992ABD" w:rsidRDefault="00992ABD" w:rsidP="00CD0704">
      <w:pPr>
        <w:numPr>
          <w:ilvl w:val="1"/>
          <w:numId w:val="4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Váltófutás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 (4 fő fut egymás után)</w:t>
      </w:r>
    </w:p>
    <w:p w14:paraId="41B8D4CD" w14:textId="77777777" w:rsidR="00CD0704" w:rsidRPr="007904B4" w:rsidRDefault="00992ABD" w:rsidP="007904B4">
      <w:pPr>
        <w:numPr>
          <w:ilvl w:val="1"/>
          <w:numId w:val="4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Iskolai, országos csapatversenyek</w:t>
      </w:r>
    </w:p>
    <w:p w14:paraId="6AC88946" w14:textId="77777777" w:rsidR="008F75B4" w:rsidRPr="00992ABD" w:rsidRDefault="00992ABD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Sokféle versenyszámot tartalmaz</w:t>
      </w:r>
    </w:p>
    <w:p w14:paraId="2A47233D" w14:textId="77777777" w:rsidR="00992ABD" w:rsidRPr="00992ABD" w:rsidRDefault="00992ABD" w:rsidP="00CD0704">
      <w:pPr>
        <w:spacing w:before="100" w:beforeAutospacing="1" w:after="100" w:afterAutospacing="1" w:line="360" w:lineRule="auto"/>
        <w:ind w:left="0" w:right="0"/>
        <w:jc w:val="both"/>
        <w:rPr>
          <w:rFonts w:ascii="Arial" w:eastAsia="Times New Roman" w:hAnsi="Arial" w:cs="Arial"/>
          <w:b/>
          <w:color w:val="auto"/>
          <w:kern w:val="0"/>
          <w:sz w:val="32"/>
          <w:szCs w:val="32"/>
          <w:u w:val="single"/>
          <w:lang w:val="hu-HU" w:eastAsia="hu-HU"/>
        </w:rPr>
      </w:pPr>
      <w:r w:rsidRPr="00992ABD">
        <w:rPr>
          <w:rFonts w:ascii="Arial" w:eastAsia="Times New Roman" w:hAnsi="Arial" w:cs="Arial"/>
          <w:b/>
          <w:color w:val="auto"/>
          <w:kern w:val="0"/>
          <w:sz w:val="32"/>
          <w:szCs w:val="32"/>
          <w:highlight w:val="yellow"/>
          <w:lang w:val="hu-HU" w:eastAsia="hu-HU"/>
        </w:rPr>
        <w:t>Az atlétikát három fő csoportba osztjuk:</w:t>
      </w:r>
    </w:p>
    <w:p w14:paraId="061FA8B7" w14:textId="77777777" w:rsidR="00992ABD" w:rsidRDefault="00992ABD" w:rsidP="00CD0704">
      <w:pPr>
        <w:spacing w:before="100" w:beforeAutospacing="1" w:after="100" w:afterAutospacing="1" w:line="360" w:lineRule="auto"/>
        <w:ind w:left="0" w:right="0"/>
        <w:jc w:val="both"/>
        <w:outlineLvl w:val="3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  <w:r w:rsidRPr="00CD0704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 xml:space="preserve">1., </w:t>
      </w: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  <w:t>Futószámok</w:t>
      </w:r>
    </w:p>
    <w:p w14:paraId="079827E3" w14:textId="77777777" w:rsidR="00D32CE8" w:rsidRDefault="00D32CE8" w:rsidP="00D32CE8">
      <w:pPr>
        <w:spacing w:before="100" w:beforeAutospacing="1" w:after="100" w:afterAutospacing="1" w:line="360" w:lineRule="auto"/>
        <w:ind w:left="0" w:right="0"/>
        <w:jc w:val="center"/>
        <w:outlineLvl w:val="3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  <w:r>
        <w:rPr>
          <w:rFonts w:ascii="Arial" w:eastAsia="Times New Roman" w:hAnsi="Arial" w:cs="Arial"/>
          <w:b/>
          <w:bCs/>
          <w:noProof/>
          <w:color w:val="FF0000"/>
          <w:kern w:val="0"/>
          <w:sz w:val="32"/>
          <w:szCs w:val="32"/>
          <w:lang w:val="hu-HU" w:eastAsia="hu-HU"/>
        </w:rPr>
        <w:drawing>
          <wp:inline distT="0" distB="0" distL="0" distR="0" wp14:anchorId="1DB8AD47" wp14:editId="50DC5043">
            <wp:extent cx="4292299" cy="22669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660" cy="2286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ED3CD" w14:textId="77777777" w:rsidR="00D32CE8" w:rsidRPr="00992ABD" w:rsidRDefault="00D32CE8" w:rsidP="00D32CE8">
      <w:pPr>
        <w:spacing w:before="100" w:beforeAutospacing="1" w:after="100" w:afterAutospacing="1" w:line="360" w:lineRule="auto"/>
        <w:ind w:left="0" w:right="0"/>
        <w:jc w:val="center"/>
        <w:outlineLvl w:val="3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</w:p>
    <w:p w14:paraId="4C506359" w14:textId="77777777" w:rsidR="00992ABD" w:rsidRPr="00992ABD" w:rsidRDefault="00992ABD" w:rsidP="00CD0704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Síkfutás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: 100 m, 200 m, 400 m, 800 m, 1500 m, 5000 m, 10000 m</w:t>
      </w:r>
    </w:p>
    <w:p w14:paraId="43001B2F" w14:textId="77777777" w:rsidR="00992ABD" w:rsidRPr="00992ABD" w:rsidRDefault="00992ABD" w:rsidP="00CD0704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Gátfutás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: futás alacsony vagy magas gátakon keresztül</w:t>
      </w:r>
    </w:p>
    <w:p w14:paraId="761FA958" w14:textId="77777777" w:rsidR="00992ABD" w:rsidRPr="00992ABD" w:rsidRDefault="00992ABD" w:rsidP="00CD0704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Váltófutás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: csapatban, botátadással</w:t>
      </w:r>
    </w:p>
    <w:p w14:paraId="37B09BEA" w14:textId="77777777" w:rsidR="00992ABD" w:rsidRPr="00992ABD" w:rsidRDefault="00992ABD" w:rsidP="00CD0704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Akadályfutás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: vízakadály és gátak kombinációja</w:t>
      </w:r>
    </w:p>
    <w:p w14:paraId="0D5A3F18" w14:textId="77777777" w:rsidR="00992ABD" w:rsidRPr="00CD0704" w:rsidRDefault="00992ABD" w:rsidP="00CD0704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Gyaloglás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: különleges technikával végzett futásszerű gyaloglás</w:t>
      </w:r>
    </w:p>
    <w:p w14:paraId="5A334273" w14:textId="77777777" w:rsidR="00D32CE8" w:rsidRDefault="00D32CE8" w:rsidP="00CD0704">
      <w:pPr>
        <w:spacing w:before="100" w:beforeAutospacing="1" w:after="100" w:afterAutospacing="1" w:line="360" w:lineRule="auto"/>
        <w:ind w:left="0" w:right="0"/>
        <w:jc w:val="both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7B892199" w14:textId="77777777" w:rsidR="00D32CE8" w:rsidRDefault="00D32CE8" w:rsidP="00CD0704">
      <w:pPr>
        <w:spacing w:before="100" w:beforeAutospacing="1" w:after="100" w:afterAutospacing="1" w:line="360" w:lineRule="auto"/>
        <w:ind w:left="0" w:right="0"/>
        <w:jc w:val="both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56DAD308" w14:textId="77777777" w:rsidR="00D32CE8" w:rsidRDefault="00D32CE8" w:rsidP="00CD0704">
      <w:pPr>
        <w:spacing w:before="100" w:beforeAutospacing="1" w:after="100" w:afterAutospacing="1" w:line="360" w:lineRule="auto"/>
        <w:ind w:left="0" w:right="0"/>
        <w:jc w:val="both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23DEBBD7" w14:textId="77777777" w:rsidR="00992ABD" w:rsidRDefault="00CD0704" w:rsidP="00CD0704">
      <w:pPr>
        <w:spacing w:before="100" w:beforeAutospacing="1" w:after="100" w:afterAutospacing="1" w:line="360" w:lineRule="auto"/>
        <w:ind w:left="0" w:right="0"/>
        <w:jc w:val="both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2.,</w:t>
      </w:r>
      <w:r w:rsidR="00992ABD" w:rsidRPr="00CD0704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 xml:space="preserve"> </w:t>
      </w:r>
      <w:r w:rsidR="00992ABD"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  <w:t>Ugrószámok</w:t>
      </w:r>
    </w:p>
    <w:p w14:paraId="32D8EA18" w14:textId="77777777" w:rsidR="00D32CE8" w:rsidRPr="00992ABD" w:rsidRDefault="00D32CE8" w:rsidP="00CD0704">
      <w:pPr>
        <w:spacing w:before="100" w:beforeAutospacing="1" w:after="100" w:afterAutospacing="1" w:line="360" w:lineRule="auto"/>
        <w:ind w:left="0"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>
        <w:rPr>
          <w:noProof/>
          <w:lang w:val="hu-HU" w:eastAsia="hu-HU"/>
        </w:rPr>
        <w:drawing>
          <wp:inline distT="0" distB="0" distL="0" distR="0" wp14:anchorId="2F000184" wp14:editId="2E47035D">
            <wp:extent cx="3181350" cy="2218992"/>
            <wp:effectExtent l="0" t="0" r="0" b="0"/>
            <wp:docPr id="3" name="Kép 3" descr="Női Atléta Tripl Ugrás Verseny Atlétika Tüskék Cipő Ugrás Csúszás — Stock  szerkesztői fotó © realsports #64651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ői Atléta Tripl Ugrás Verseny Atlétika Tüskék Cipő Ugrás Csúszás — Stock  szerkesztői fotó © realsports #64651020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982" cy="222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5D08" w14:textId="77777777" w:rsidR="00992ABD" w:rsidRPr="00992ABD" w:rsidRDefault="00992ABD" w:rsidP="00CD0704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Távolugrás</w:t>
      </w:r>
    </w:p>
    <w:p w14:paraId="0492CC3C" w14:textId="77777777" w:rsidR="00992ABD" w:rsidRPr="00992ABD" w:rsidRDefault="00992ABD" w:rsidP="00CD0704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Hármasugrás</w:t>
      </w:r>
    </w:p>
    <w:p w14:paraId="0EB1C27C" w14:textId="77777777" w:rsidR="00992ABD" w:rsidRPr="00992ABD" w:rsidRDefault="00992ABD" w:rsidP="00CD0704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Magasugrás</w:t>
      </w:r>
    </w:p>
    <w:p w14:paraId="547EDAB9" w14:textId="77777777" w:rsidR="00992ABD" w:rsidRPr="00992ABD" w:rsidRDefault="00992ABD" w:rsidP="00CD0704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Rúdugrás</w:t>
      </w:r>
    </w:p>
    <w:p w14:paraId="2199D695" w14:textId="77777777" w:rsidR="00992ABD" w:rsidRDefault="00992ABD" w:rsidP="00CD0704">
      <w:pPr>
        <w:spacing w:before="100" w:beforeAutospacing="1" w:after="100" w:afterAutospacing="1" w:line="360" w:lineRule="auto"/>
        <w:ind w:left="0" w:right="0"/>
        <w:jc w:val="both"/>
        <w:outlineLvl w:val="3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  <w:r w:rsidRPr="00CD0704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 xml:space="preserve">3., </w:t>
      </w: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highlight w:val="yellow"/>
          <w:lang w:val="hu-HU" w:eastAsia="hu-HU"/>
        </w:rPr>
        <w:t>Dobószámok</w:t>
      </w:r>
    </w:p>
    <w:p w14:paraId="25C9D0C5" w14:textId="77777777" w:rsidR="00D32CE8" w:rsidRPr="00992ABD" w:rsidRDefault="00D32CE8" w:rsidP="00CD0704">
      <w:pPr>
        <w:spacing w:before="100" w:beforeAutospacing="1" w:after="100" w:afterAutospacing="1" w:line="360" w:lineRule="auto"/>
        <w:ind w:left="0" w:right="0"/>
        <w:jc w:val="both"/>
        <w:outlineLvl w:val="3"/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</w:pPr>
      <w:r>
        <w:rPr>
          <w:noProof/>
          <w:lang w:val="hu-HU" w:eastAsia="hu-HU"/>
        </w:rPr>
        <w:drawing>
          <wp:inline distT="0" distB="0" distL="0" distR="0" wp14:anchorId="7558DB87" wp14:editId="6CEAB497">
            <wp:extent cx="3286125" cy="2107229"/>
            <wp:effectExtent l="0" t="0" r="0" b="7620"/>
            <wp:docPr id="4" name="Kép 4" descr="SZVSE | Atlét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ZVSE | Atlétik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8" cy="211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E9B6" w14:textId="77777777" w:rsidR="00992ABD" w:rsidRPr="00992ABD" w:rsidRDefault="00992ABD" w:rsidP="00CD0704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Súlylökés</w:t>
      </w:r>
    </w:p>
    <w:p w14:paraId="1CC4C449" w14:textId="77777777" w:rsidR="00992ABD" w:rsidRPr="00992ABD" w:rsidRDefault="00992ABD" w:rsidP="00CD0704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Diszkoszvetés</w:t>
      </w:r>
    </w:p>
    <w:p w14:paraId="43AADDD7" w14:textId="77777777" w:rsidR="00992ABD" w:rsidRPr="00992ABD" w:rsidRDefault="00992ABD" w:rsidP="00CD0704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Gerelyhajítás</w:t>
      </w:r>
    </w:p>
    <w:p w14:paraId="0D0D5939" w14:textId="77777777" w:rsidR="00992ABD" w:rsidRPr="00992ABD" w:rsidRDefault="00992ABD" w:rsidP="00CD0704">
      <w:pPr>
        <w:numPr>
          <w:ilvl w:val="0"/>
          <w:numId w:val="7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Kalapácsvetés</w:t>
      </w:r>
    </w:p>
    <w:p w14:paraId="5424AA8F" w14:textId="77777777" w:rsidR="00CD0704" w:rsidRDefault="00CD0704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</w:p>
    <w:p w14:paraId="1DB01B66" w14:textId="77777777" w:rsidR="00992ABD" w:rsidRPr="00992ABD" w:rsidRDefault="008F75B4" w:rsidP="00CD070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112F51" w:themeColor="accent1" w:themeShade="BF"/>
          <w:kern w:val="0"/>
          <w:sz w:val="32"/>
          <w:szCs w:val="32"/>
          <w:lang w:val="hu-HU" w:eastAsia="hu-HU"/>
        </w:rPr>
      </w:pPr>
      <w:r>
        <w:rPr>
          <w:rFonts w:ascii="Arial" w:eastAsia="Times New Roman" w:hAnsi="Arial" w:cs="Arial"/>
          <w:b/>
          <w:bCs/>
          <w:color w:val="112F51" w:themeColor="accent1" w:themeShade="BF"/>
          <w:kern w:val="0"/>
          <w:sz w:val="32"/>
          <w:szCs w:val="32"/>
          <w:highlight w:val="cyan"/>
          <w:lang w:val="hu-HU" w:eastAsia="hu-HU"/>
        </w:rPr>
        <w:t>Az atlétikát e</w:t>
      </w:r>
      <w:r w:rsidR="00992ABD" w:rsidRPr="00992ABD">
        <w:rPr>
          <w:rFonts w:ascii="Arial" w:eastAsia="Times New Roman" w:hAnsi="Arial" w:cs="Arial"/>
          <w:b/>
          <w:bCs/>
          <w:color w:val="112F51" w:themeColor="accent1" w:themeShade="BF"/>
          <w:kern w:val="0"/>
          <w:sz w:val="32"/>
          <w:szCs w:val="32"/>
          <w:highlight w:val="cyan"/>
          <w:lang w:val="hu-HU" w:eastAsia="hu-HU"/>
        </w:rPr>
        <w:t>gyszerűség</w:t>
      </w:r>
      <w:r w:rsidR="00CD0704" w:rsidRPr="00CD0704">
        <w:rPr>
          <w:rFonts w:ascii="Arial" w:eastAsia="Times New Roman" w:hAnsi="Arial" w:cs="Arial"/>
          <w:b/>
          <w:bCs/>
          <w:color w:val="112F51" w:themeColor="accent1" w:themeShade="BF"/>
          <w:kern w:val="0"/>
          <w:sz w:val="32"/>
          <w:szCs w:val="32"/>
          <w:highlight w:val="cyan"/>
          <w:lang w:val="hu-HU" w:eastAsia="hu-HU"/>
        </w:rPr>
        <w:t>, rugalmasság jellemzi</w:t>
      </w:r>
    </w:p>
    <w:p w14:paraId="0817DDAB" w14:textId="77777777" w:rsidR="00CD0704" w:rsidRDefault="00992ABD" w:rsidP="00CD0704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Kevés eszközt igényel – futni például </w:t>
      </w: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bárhol lehet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.</w:t>
      </w:r>
    </w:p>
    <w:p w14:paraId="169F92C9" w14:textId="77777777" w:rsidR="008F75B4" w:rsidRPr="008F75B4" w:rsidRDefault="00992ABD" w:rsidP="001B3CB0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Mindenkinek való</w:t>
      </w:r>
      <w:r w:rsidR="008F75B4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!</w:t>
      </w:r>
    </w:p>
    <w:p w14:paraId="02CEDC33" w14:textId="77777777" w:rsidR="00992ABD" w:rsidRPr="00992ABD" w:rsidRDefault="00992ABD" w:rsidP="001B3CB0">
      <w:pPr>
        <w:numPr>
          <w:ilvl w:val="0"/>
          <w:numId w:val="9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A versenyszámok sokfélesége miatt </w:t>
      </w:r>
      <w:r w:rsidRPr="00992ABD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mindenki megtalálhatja a neki megfelelő típust</w:t>
      </w:r>
      <w:r w:rsidRPr="00992ABD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>:</w:t>
      </w:r>
    </w:p>
    <w:p w14:paraId="54E24653" w14:textId="77777777" w:rsidR="00992ABD" w:rsidRPr="00992ABD" w:rsidRDefault="00992ABD" w:rsidP="00CD0704">
      <w:pPr>
        <w:numPr>
          <w:ilvl w:val="1"/>
          <w:numId w:val="10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>A gyorsak futhatnak</w:t>
      </w:r>
    </w:p>
    <w:p w14:paraId="07B0C808" w14:textId="77777777" w:rsidR="00992ABD" w:rsidRPr="00992ABD" w:rsidRDefault="00992ABD" w:rsidP="00CD0704">
      <w:pPr>
        <w:numPr>
          <w:ilvl w:val="1"/>
          <w:numId w:val="10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>Az erősek dobhatnak</w:t>
      </w:r>
    </w:p>
    <w:p w14:paraId="23F69846" w14:textId="77777777" w:rsidR="00992ABD" w:rsidRPr="00992ABD" w:rsidRDefault="00992ABD" w:rsidP="00CD0704">
      <w:pPr>
        <w:numPr>
          <w:ilvl w:val="1"/>
          <w:numId w:val="10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>Az ügyesek ugrálhatnak</w:t>
      </w:r>
    </w:p>
    <w:p w14:paraId="463C8634" w14:textId="77777777" w:rsidR="008F75B4" w:rsidRDefault="00992ABD" w:rsidP="008F75B4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Javítja az </w:t>
      </w: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állóképességet, gyorsaságot, ügyességet, erőt és kitartást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.</w:t>
      </w:r>
    </w:p>
    <w:p w14:paraId="1AF54B64" w14:textId="77777777" w:rsidR="00992ABD" w:rsidRPr="00992ABD" w:rsidRDefault="008F75B4" w:rsidP="008F75B4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Fejleszti a testet és a lelket, személyiség és attitűd formáló </w:t>
      </w:r>
    </w:p>
    <w:p w14:paraId="4F59EE47" w14:textId="77777777" w:rsidR="00992ABD" w:rsidRPr="008F75B4" w:rsidRDefault="00992ABD" w:rsidP="008F75B4">
      <w:pPr>
        <w:numPr>
          <w:ilvl w:val="0"/>
          <w:numId w:val="1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Versenyhelyzetben erősíti a </w:t>
      </w: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küzdőszellemet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 és az </w:t>
      </w:r>
      <w:r w:rsidRPr="00992ABD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önfegyelmet</w:t>
      </w:r>
      <w:r w:rsidRPr="00992ABD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.</w:t>
      </w:r>
    </w:p>
    <w:p w14:paraId="4817076A" w14:textId="77777777" w:rsidR="00CD0704" w:rsidRPr="008F75B4" w:rsidRDefault="00CD0704" w:rsidP="008F75B4">
      <w:pPr>
        <w:pStyle w:val="Listaszerbekezds"/>
        <w:numPr>
          <w:ilvl w:val="0"/>
          <w:numId w:val="1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8F75B4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A </w:t>
      </w:r>
      <w:r w:rsidRPr="008F75B4">
        <w:rPr>
          <w:rFonts w:ascii="Arial" w:eastAsia="Times New Roman" w:hAnsi="Arial" w:cs="Arial"/>
          <w:b/>
          <w:bCs/>
          <w:color w:val="auto"/>
          <w:kern w:val="0"/>
          <w:sz w:val="32"/>
          <w:szCs w:val="32"/>
          <w:lang w:val="hu-HU" w:eastAsia="hu-HU"/>
        </w:rPr>
        <w:t>világcsúcsokat</w:t>
      </w:r>
      <w:r w:rsidRPr="008F75B4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 pontosan mérik, például a </w:t>
      </w:r>
      <w:r w:rsidRPr="008F75B4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 xml:space="preserve">100 méteres síkfutásban </w:t>
      </w:r>
      <w:proofErr w:type="spellStart"/>
      <w:r w:rsidRPr="008F75B4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>Usain</w:t>
      </w:r>
      <w:proofErr w:type="spellEnd"/>
      <w:r w:rsidRPr="008F75B4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 xml:space="preserve"> Bolt 9,58 másodperccel tartja a rekordot.</w:t>
      </w:r>
    </w:p>
    <w:p w14:paraId="36843D62" w14:textId="77777777" w:rsidR="00CD0704" w:rsidRPr="008F75B4" w:rsidRDefault="00CD0704" w:rsidP="008F75B4">
      <w:pPr>
        <w:pStyle w:val="Listaszerbekezds"/>
        <w:numPr>
          <w:ilvl w:val="0"/>
          <w:numId w:val="1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8F75B4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 xml:space="preserve">Magyarországon is vannak híres atléták: </w:t>
      </w:r>
      <w:r w:rsidRPr="008F75B4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Márton Anita</w:t>
      </w:r>
      <w:r w:rsidRPr="008F75B4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 xml:space="preserve"> (súlylökés), </w:t>
      </w:r>
      <w:r w:rsidRPr="008F75B4">
        <w:rPr>
          <w:rFonts w:ascii="Arial" w:eastAsia="Times New Roman" w:hAnsi="Arial" w:cs="Arial"/>
          <w:b/>
          <w:bCs/>
          <w:color w:val="FF0000"/>
          <w:kern w:val="0"/>
          <w:sz w:val="32"/>
          <w:szCs w:val="32"/>
          <w:lang w:val="hu-HU" w:eastAsia="hu-HU"/>
        </w:rPr>
        <w:t>Pars Krisztián</w:t>
      </w:r>
      <w:r w:rsidRPr="008F75B4">
        <w:rPr>
          <w:rFonts w:ascii="Arial" w:eastAsia="Times New Roman" w:hAnsi="Arial" w:cs="Arial"/>
          <w:color w:val="FF0000"/>
          <w:kern w:val="0"/>
          <w:sz w:val="32"/>
          <w:szCs w:val="32"/>
          <w:lang w:val="hu-HU" w:eastAsia="hu-HU"/>
        </w:rPr>
        <w:t xml:space="preserve"> (kalapácsvetés).</w:t>
      </w:r>
    </w:p>
    <w:p w14:paraId="0A33A435" w14:textId="77777777" w:rsidR="00CD0704" w:rsidRPr="008F75B4" w:rsidRDefault="00CD0704" w:rsidP="008F75B4">
      <w:pPr>
        <w:pStyle w:val="Listaszerbekezds"/>
        <w:numPr>
          <w:ilvl w:val="0"/>
          <w:numId w:val="11"/>
        </w:numPr>
        <w:spacing w:before="100" w:beforeAutospacing="1" w:after="100" w:afterAutospacing="1" w:line="360" w:lineRule="auto"/>
        <w:ind w:right="0"/>
        <w:jc w:val="both"/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</w:pPr>
      <w:r w:rsidRPr="008F75B4">
        <w:rPr>
          <w:rFonts w:ascii="Arial" w:eastAsia="Times New Roman" w:hAnsi="Arial" w:cs="Arial"/>
          <w:color w:val="auto"/>
          <w:kern w:val="0"/>
          <w:sz w:val="32"/>
          <w:szCs w:val="32"/>
          <w:lang w:val="hu-HU" w:eastAsia="hu-HU"/>
        </w:rPr>
        <w:t>Az atlétikai versenyeket stadionokban rendezik, de iskolai szinten akár egy tornateremben vagy udvaron is lehet gyakorolni.</w:t>
      </w:r>
    </w:p>
    <w:p w14:paraId="7A2F434B" w14:textId="77777777" w:rsidR="007904B4" w:rsidRDefault="007904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02357D60" w14:textId="77777777" w:rsidR="007904B4" w:rsidRDefault="007904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5917795B" w14:textId="77777777" w:rsidR="007904B4" w:rsidRDefault="007904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74977BB6" w14:textId="77777777" w:rsidR="007904B4" w:rsidRDefault="007904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7271FC49" w14:textId="77777777" w:rsidR="00D32CE8" w:rsidRDefault="0026536C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hyperlink r:id="rId13" w:history="1">
        <w:r w:rsidR="00D32CE8" w:rsidRPr="00D32CE8">
          <w:rPr>
            <w:rStyle w:val="Hiperhivatkozs"/>
            <w:rFonts w:ascii="Times New Roman" w:eastAsia="Times New Roman" w:hAnsi="Times New Roman" w:cs="Times New Roman"/>
            <w:b/>
            <w:bCs/>
            <w:kern w:val="0"/>
            <w:sz w:val="32"/>
            <w:szCs w:val="32"/>
            <w:lang w:val="hu-HU" w:eastAsia="hu-HU"/>
          </w:rPr>
          <w:t>https://youtu.be/FN6FMtCA988</w:t>
        </w:r>
      </w:hyperlink>
    </w:p>
    <w:p w14:paraId="19E87070" w14:textId="77777777" w:rsidR="007904B4" w:rsidRDefault="007904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052E2C2B" w14:textId="77777777" w:rsidR="00D32CE8" w:rsidRDefault="00D32CE8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576118EE" w14:textId="77777777" w:rsidR="00D32CE8" w:rsidRDefault="00D32CE8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43063BDA" w14:textId="77777777" w:rsidR="00D32CE8" w:rsidRDefault="00D32CE8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6132E86B" w14:textId="77777777" w:rsidR="00D32CE8" w:rsidRDefault="00D32CE8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790B42FC" w14:textId="77777777" w:rsidR="008F75B4" w:rsidRPr="007904B4" w:rsidRDefault="008F75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7904B4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lastRenderedPageBreak/>
        <w:t>Kérlek válaszolj az alábbi kérdésekre</w:t>
      </w:r>
      <w:r w:rsidR="00D32CE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, köszönöm szépen</w:t>
      </w:r>
      <w:r w:rsidRPr="007904B4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!</w:t>
      </w:r>
    </w:p>
    <w:p w14:paraId="4015AFE3" w14:textId="77777777" w:rsidR="008F75B4" w:rsidRDefault="007904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7904B4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Jelöld színnel a számodra helyesnek vélt választ!</w:t>
      </w:r>
    </w:p>
    <w:p w14:paraId="1B097880" w14:textId="77777777" w:rsidR="007904B4" w:rsidRPr="007904B4" w:rsidRDefault="007904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</w:p>
    <w:p w14:paraId="55608297" w14:textId="77777777" w:rsidR="008F75B4" w:rsidRDefault="008F75B4" w:rsidP="008F75B4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bCs/>
          <w:color w:val="auto"/>
          <w:kern w:val="0"/>
          <w:szCs w:val="24"/>
          <w:lang w:val="hu-HU" w:eastAsia="hu-HU"/>
        </w:rPr>
      </w:pPr>
    </w:p>
    <w:p w14:paraId="727ECE9E" w14:textId="77777777" w:rsidR="007904B4" w:rsidRPr="007904B4" w:rsidRDefault="008F75B4" w:rsidP="007904B4">
      <w:pPr>
        <w:pStyle w:val="Listaszerbekezds"/>
        <w:numPr>
          <w:ilvl w:val="1"/>
          <w:numId w:val="12"/>
        </w:num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Melyik </w:t>
      </w:r>
      <w:r w:rsidRPr="007904B4">
        <w:rPr>
          <w:rFonts w:ascii="Arial" w:eastAsia="Times New Roman" w:hAnsi="Arial" w:cs="Arial"/>
          <w:b/>
          <w:color w:val="auto"/>
          <w:kern w:val="0"/>
          <w:sz w:val="28"/>
          <w:szCs w:val="28"/>
          <w:lang w:val="hu-HU" w:eastAsia="hu-HU"/>
        </w:rPr>
        <w:t>NEM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tartozik az atlétika alapmozgásai közé?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  <w:t>a) futás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b) dobás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D1A4F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c) úszás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d) ugrás</w:t>
      </w:r>
    </w:p>
    <w:p w14:paraId="05C97598" w14:textId="77777777" w:rsidR="007904B4" w:rsidRPr="007904B4" w:rsidRDefault="007904B4" w:rsidP="007904B4">
      <w:pPr>
        <w:spacing w:before="100" w:beforeAutospacing="1" w:after="100" w:afterAutospacing="1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1CB0F4CE" w14:textId="77777777" w:rsidR="008F75B4" w:rsidRPr="007904B4" w:rsidRDefault="008F75B4" w:rsidP="007904B4">
      <w:pPr>
        <w:pStyle w:val="Listaszerbekezds"/>
        <w:numPr>
          <w:ilvl w:val="1"/>
          <w:numId w:val="12"/>
        </w:num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Melyik atlétikai szám mérése történik magasság alapján?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  <w:t>a) 100 méteres síkfutás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  <w:t>b) gerelyhajítás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</w:r>
      <w:r w:rsidRPr="007D1A4F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c) magasugrás</w:t>
      </w:r>
      <w:r w:rsidRPr="007D1A4F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br/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d) súlylökés</w:t>
      </w:r>
    </w:p>
    <w:p w14:paraId="4BAC393C" w14:textId="77777777" w:rsidR="007904B4" w:rsidRPr="007904B4" w:rsidRDefault="007904B4" w:rsidP="007904B4">
      <w:pPr>
        <w:spacing w:before="100" w:beforeAutospacing="1" w:after="100" w:afterAutospacing="1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291C87B1" w14:textId="77777777" w:rsidR="007904B4" w:rsidRDefault="008F75B4" w:rsidP="007904B4">
      <w:pPr>
        <w:pStyle w:val="Listaszerbekezds"/>
        <w:numPr>
          <w:ilvl w:val="1"/>
          <w:numId w:val="12"/>
        </w:numPr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Hány főből áll egy váltófutó csapat?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  <w:t>a) 3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D1A4F">
        <w:rPr>
          <w:rFonts w:ascii="Arial" w:eastAsia="Times New Roman" w:hAnsi="Arial" w:cs="Arial"/>
          <w:color w:val="FF0000"/>
          <w:kern w:val="0"/>
          <w:sz w:val="28"/>
          <w:szCs w:val="28"/>
          <w:lang w:val="hu-HU" w:eastAsia="hu-HU"/>
        </w:rPr>
        <w:t>b) 4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c) 5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hAnsi="Arial" w:cs="Arial"/>
          <w:sz w:val="28"/>
          <w:szCs w:val="28"/>
          <w:lang w:val="hu-HU" w:eastAsia="hu-HU"/>
        </w:rPr>
        <w:t> 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d) 6</w:t>
      </w:r>
    </w:p>
    <w:p w14:paraId="468E636C" w14:textId="77777777" w:rsidR="007904B4" w:rsidRPr="007904B4" w:rsidRDefault="007904B4" w:rsidP="007904B4">
      <w:pPr>
        <w:pStyle w:val="Listaszerbekezds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5F890312" w14:textId="77777777" w:rsidR="007904B4" w:rsidRPr="007904B4" w:rsidRDefault="007904B4" w:rsidP="007904B4">
      <w:pPr>
        <w:pStyle w:val="Listaszerbekezds"/>
        <w:spacing w:before="100" w:beforeAutospacing="1" w:after="100" w:afterAutospacing="1"/>
        <w:ind w:left="114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2647A567" w14:textId="77777777" w:rsidR="008F75B4" w:rsidRPr="007904B4" w:rsidRDefault="008F75B4" w:rsidP="008F75B4">
      <w:pPr>
        <w:pStyle w:val="Listaszerbekezds"/>
        <w:spacing w:before="0" w:after="0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25A12E6C" w14:textId="77777777" w:rsidR="008F75B4" w:rsidRPr="007904B4" w:rsidRDefault="008F75B4" w:rsidP="007904B4">
      <w:pPr>
        <w:pStyle w:val="Listaszerbekezds"/>
        <w:spacing w:before="100" w:beforeAutospacing="1" w:after="100" w:afterAutospacing="1"/>
        <w:ind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Igaz vagy hamis? (Írd a mondat mellé: I – igaz, H – hamis!)</w:t>
      </w:r>
    </w:p>
    <w:p w14:paraId="337E9C15" w14:textId="4249587B" w:rsidR="008F75B4" w:rsidRPr="007904B4" w:rsidRDefault="008F75B4" w:rsidP="007904B4">
      <w:pPr>
        <w:pStyle w:val="Listaszerbekezds"/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2.1.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 atlétika csak egyéni sport, csapatverseny nincs benne. 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H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</w: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2.2.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 rúdugrás az ugrószámok közé tartozik. 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I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</w: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2.3.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 atlétikai versenyszámokat csak teremben rendezik meg. 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H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br/>
      </w: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2.4.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 atlétika mérhető sportág. 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I</w:t>
      </w:r>
    </w:p>
    <w:p w14:paraId="1B36A9F9" w14:textId="77777777" w:rsidR="007904B4" w:rsidRPr="007904B4" w:rsidRDefault="007904B4" w:rsidP="008F75B4">
      <w:pPr>
        <w:pStyle w:val="Listaszerbekezds"/>
        <w:spacing w:before="0" w:after="0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1B236EDB" w14:textId="77777777" w:rsidR="007904B4" w:rsidRDefault="007904B4" w:rsidP="008F75B4">
      <w:pPr>
        <w:pStyle w:val="Listaszerbekezds"/>
        <w:spacing w:before="0" w:after="0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39608048" w14:textId="77777777" w:rsidR="007904B4" w:rsidRPr="007904B4" w:rsidRDefault="007904B4" w:rsidP="008F75B4">
      <w:pPr>
        <w:pStyle w:val="Listaszerbekezds"/>
        <w:spacing w:before="0" w:after="0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462610E3" w14:textId="77777777" w:rsidR="008F75B4" w:rsidRPr="007904B4" w:rsidRDefault="008F75B4" w:rsidP="007904B4">
      <w:pPr>
        <w:pStyle w:val="Listaszerbekezds"/>
        <w:spacing w:before="100" w:beforeAutospacing="1" w:after="100" w:afterAutospacing="1"/>
        <w:ind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Kiegészítés – Írd be a hiányzó szavakat!</w:t>
      </w:r>
    </w:p>
    <w:p w14:paraId="3D62C04A" w14:textId="1EB85B24" w:rsidR="008F75B4" w:rsidRPr="007904B4" w:rsidRDefault="008F75B4" w:rsidP="007904B4">
      <w:pPr>
        <w:pStyle w:val="Listaszerbekezds"/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3.1.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 atlétika három fő mozgásformája: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futás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, 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ugrás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,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dobás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.</w:t>
      </w:r>
    </w:p>
    <w:p w14:paraId="107798F9" w14:textId="1460C7AA" w:rsidR="008F75B4" w:rsidRPr="007904B4" w:rsidRDefault="008F75B4" w:rsidP="007904B4">
      <w:pPr>
        <w:pStyle w:val="Listaszerbekezds"/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3.2.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 világ leggyorsabb futója: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</w:t>
      </w:r>
      <w:proofErr w:type="spellStart"/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Usain</w:t>
      </w:r>
      <w:proofErr w:type="spellEnd"/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Bolt (nem hivatalos: </w:t>
      </w:r>
      <w:proofErr w:type="spellStart"/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IShowSpeed</w:t>
      </w:r>
      <w:proofErr w:type="spellEnd"/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)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>.</w:t>
      </w:r>
    </w:p>
    <w:p w14:paraId="5A84A959" w14:textId="127F5840" w:rsidR="007904B4" w:rsidRDefault="008F75B4" w:rsidP="000912BB">
      <w:pPr>
        <w:pStyle w:val="Listaszerbekezds"/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3.3.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Az atlétikai versenyek során az eredményeket időben,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távolságba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vagy</w:t>
      </w:r>
      <w:r w:rsidR="007D1A4F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magasságban</w:t>
      </w:r>
      <w:r w:rsidRPr="007904B4"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  <w:t xml:space="preserve"> mérik.</w:t>
      </w:r>
    </w:p>
    <w:p w14:paraId="3A695B9A" w14:textId="77777777" w:rsidR="000912BB" w:rsidRPr="000912BB" w:rsidRDefault="000912BB" w:rsidP="000912BB">
      <w:pPr>
        <w:pStyle w:val="Listaszerbekezds"/>
        <w:spacing w:before="100" w:beforeAutospacing="1" w:after="100" w:afterAutospacing="1"/>
        <w:ind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</w:p>
    <w:p w14:paraId="2E61A2F6" w14:textId="77777777" w:rsidR="007904B4" w:rsidRPr="007904B4" w:rsidRDefault="007904B4" w:rsidP="007904B4">
      <w:pPr>
        <w:spacing w:before="100" w:beforeAutospacing="1" w:after="100" w:afterAutospacing="1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         </w:t>
      </w: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Párosítás – Jelöld ugyanazzal a színnel a párokat! (a versenyszámokat a megfelelő kategóriával)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40"/>
        <w:gridCol w:w="1880"/>
      </w:tblGrid>
      <w:tr w:rsidR="007904B4" w:rsidRPr="007904B4" w14:paraId="60217762" w14:textId="77777777" w:rsidTr="007904B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B572DC" w14:textId="77777777" w:rsidR="007904B4" w:rsidRPr="007904B4" w:rsidRDefault="007904B4" w:rsidP="007904B4">
            <w:pPr>
              <w:spacing w:before="0" w:after="0"/>
              <w:ind w:left="0" w:right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7904B4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A – Versenyszám</w:t>
            </w:r>
          </w:p>
        </w:tc>
        <w:tc>
          <w:tcPr>
            <w:tcW w:w="0" w:type="auto"/>
            <w:vAlign w:val="center"/>
            <w:hideMark/>
          </w:tcPr>
          <w:p w14:paraId="3604444E" w14:textId="77777777" w:rsidR="007904B4" w:rsidRPr="007904B4" w:rsidRDefault="007904B4" w:rsidP="007904B4">
            <w:pPr>
              <w:spacing w:before="0" w:after="0"/>
              <w:ind w:left="0" w:right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</w:pPr>
          </w:p>
        </w:tc>
        <w:tc>
          <w:tcPr>
            <w:tcW w:w="0" w:type="auto"/>
            <w:vAlign w:val="center"/>
            <w:hideMark/>
          </w:tcPr>
          <w:p w14:paraId="5CBD2AD8" w14:textId="77777777" w:rsidR="007904B4" w:rsidRPr="007904B4" w:rsidRDefault="007904B4" w:rsidP="007904B4">
            <w:pPr>
              <w:spacing w:before="0" w:after="0"/>
              <w:ind w:left="0" w:right="0"/>
              <w:jc w:val="center"/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7904B4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8"/>
                <w:szCs w:val="28"/>
                <w:lang w:val="hu-HU" w:eastAsia="hu-HU"/>
              </w:rPr>
              <w:t>B – Kategória</w:t>
            </w:r>
          </w:p>
        </w:tc>
      </w:tr>
      <w:tr w:rsidR="007904B4" w:rsidRPr="007904B4" w14:paraId="6AC3E28B" w14:textId="77777777" w:rsidTr="00790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EDDF69" w14:textId="77777777" w:rsidR="007904B4" w:rsidRPr="007904B4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00B050"/>
                <w:kern w:val="0"/>
                <w:sz w:val="28"/>
                <w:szCs w:val="28"/>
                <w:lang w:val="hu-HU" w:eastAsia="hu-HU"/>
              </w:rPr>
              <w:t>1. Gerelyhajítás</w:t>
            </w:r>
          </w:p>
        </w:tc>
        <w:tc>
          <w:tcPr>
            <w:tcW w:w="0" w:type="auto"/>
            <w:vAlign w:val="center"/>
            <w:hideMark/>
          </w:tcPr>
          <w:p w14:paraId="06A0C62B" w14:textId="77777777" w:rsidR="007904B4" w:rsidRPr="000912BB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009DD9" w:themeColor="accent2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009DD9" w:themeColor="accent2"/>
                <w:kern w:val="0"/>
                <w:sz w:val="28"/>
                <w:szCs w:val="28"/>
                <w:lang w:val="hu-HU" w:eastAsia="hu-H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60DF1F62" w14:textId="77777777" w:rsidR="007904B4" w:rsidRPr="000912BB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009DD9" w:themeColor="accent2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009DD9" w:themeColor="accent2"/>
                <w:kern w:val="0"/>
                <w:sz w:val="28"/>
                <w:szCs w:val="28"/>
                <w:lang w:val="hu-HU" w:eastAsia="hu-HU"/>
              </w:rPr>
              <w:t>a) Ugrószám</w:t>
            </w:r>
          </w:p>
        </w:tc>
      </w:tr>
      <w:tr w:rsidR="007904B4" w:rsidRPr="007904B4" w14:paraId="1367DBCF" w14:textId="77777777" w:rsidTr="00790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D6D692" w14:textId="77777777" w:rsidR="007904B4" w:rsidRPr="007904B4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009DD9" w:themeColor="accent2"/>
                <w:kern w:val="0"/>
                <w:sz w:val="28"/>
                <w:szCs w:val="28"/>
                <w:lang w:val="hu-HU" w:eastAsia="hu-HU"/>
              </w:rPr>
              <w:t>2. Távolugrás</w:t>
            </w:r>
          </w:p>
        </w:tc>
        <w:tc>
          <w:tcPr>
            <w:tcW w:w="0" w:type="auto"/>
            <w:vAlign w:val="center"/>
            <w:hideMark/>
          </w:tcPr>
          <w:p w14:paraId="07F28459" w14:textId="77777777" w:rsidR="007904B4" w:rsidRPr="000912BB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00B050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00B050"/>
                <w:kern w:val="0"/>
                <w:sz w:val="28"/>
                <w:szCs w:val="28"/>
                <w:lang w:val="hu-HU" w:eastAsia="hu-H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7DCBED9F" w14:textId="77777777" w:rsidR="007904B4" w:rsidRPr="000912BB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00B050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00B050"/>
                <w:kern w:val="0"/>
                <w:sz w:val="28"/>
                <w:szCs w:val="28"/>
                <w:lang w:val="hu-HU" w:eastAsia="hu-HU"/>
              </w:rPr>
              <w:t>b) Dobószám</w:t>
            </w:r>
          </w:p>
        </w:tc>
      </w:tr>
      <w:tr w:rsidR="007904B4" w:rsidRPr="007904B4" w14:paraId="239C1E42" w14:textId="77777777" w:rsidTr="00790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684F2C" w14:textId="77777777" w:rsidR="007904B4" w:rsidRPr="007904B4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  <w:t>3. 400 m futás</w:t>
            </w:r>
          </w:p>
        </w:tc>
        <w:tc>
          <w:tcPr>
            <w:tcW w:w="0" w:type="auto"/>
            <w:vAlign w:val="center"/>
            <w:hideMark/>
          </w:tcPr>
          <w:p w14:paraId="46B1FC96" w14:textId="77777777" w:rsidR="007904B4" w:rsidRPr="000912BB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7030A0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7030A0"/>
                <w:kern w:val="0"/>
                <w:sz w:val="28"/>
                <w:szCs w:val="28"/>
                <w:lang w:val="hu-HU" w:eastAsia="hu-H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3533E9C6" w14:textId="77777777" w:rsidR="007904B4" w:rsidRPr="000912BB" w:rsidRDefault="00BD6291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7030A0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7030A0"/>
                <w:kern w:val="0"/>
                <w:sz w:val="28"/>
                <w:szCs w:val="28"/>
                <w:lang w:val="hu-HU" w:eastAsia="hu-HU"/>
              </w:rPr>
              <w:t>c) Ugrószám</w:t>
            </w:r>
          </w:p>
        </w:tc>
      </w:tr>
      <w:tr w:rsidR="007904B4" w:rsidRPr="007904B4" w14:paraId="683BFDE8" w14:textId="77777777" w:rsidTr="007904B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18ED6" w14:textId="77777777" w:rsidR="007904B4" w:rsidRPr="007904B4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auto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7030A0"/>
                <w:kern w:val="0"/>
                <w:sz w:val="28"/>
                <w:szCs w:val="28"/>
                <w:lang w:val="hu-HU" w:eastAsia="hu-HU"/>
              </w:rPr>
              <w:t>4. Rúdugrás</w:t>
            </w:r>
          </w:p>
        </w:tc>
        <w:tc>
          <w:tcPr>
            <w:tcW w:w="0" w:type="auto"/>
            <w:vAlign w:val="center"/>
            <w:hideMark/>
          </w:tcPr>
          <w:p w14:paraId="69117ECF" w14:textId="77777777" w:rsidR="007904B4" w:rsidRPr="000912BB" w:rsidRDefault="007904B4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5F3AA796" w14:textId="77777777" w:rsidR="007904B4" w:rsidRPr="000912BB" w:rsidRDefault="00BD6291" w:rsidP="007904B4">
            <w:pPr>
              <w:spacing w:before="0" w:after="0"/>
              <w:ind w:left="0" w:right="0"/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</w:pPr>
            <w:r w:rsidRPr="000912BB">
              <w:rPr>
                <w:rFonts w:ascii="Arial" w:eastAsia="Times New Roman" w:hAnsi="Arial" w:cs="Arial"/>
                <w:color w:val="FF0000"/>
                <w:kern w:val="0"/>
                <w:sz w:val="28"/>
                <w:szCs w:val="28"/>
                <w:lang w:val="hu-HU" w:eastAsia="hu-HU"/>
              </w:rPr>
              <w:t>d) Futószám</w:t>
            </w:r>
          </w:p>
        </w:tc>
      </w:tr>
    </w:tbl>
    <w:p w14:paraId="60889402" w14:textId="77777777" w:rsidR="007904B4" w:rsidRDefault="007904B4" w:rsidP="007904B4">
      <w:pPr>
        <w:spacing w:before="100" w:beforeAutospacing="1" w:after="100" w:afterAutospacing="1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lastRenderedPageBreak/>
        <w:t xml:space="preserve">       </w:t>
      </w:r>
    </w:p>
    <w:p w14:paraId="72A2EBB0" w14:textId="77777777" w:rsidR="007904B4" w:rsidRPr="007904B4" w:rsidRDefault="007904B4" w:rsidP="007904B4">
      <w:pPr>
        <w:spacing w:before="100" w:beforeAutospacing="1" w:after="100" w:afterAutospacing="1"/>
        <w:ind w:left="0" w:right="0"/>
        <w:outlineLvl w:val="2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  <w:r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        </w:t>
      </w: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5. Kifejtős kérdés </w:t>
      </w:r>
      <w:r w:rsidRPr="007904B4">
        <w:rPr>
          <w:rFonts w:ascii="Arial" w:eastAsia="Times New Roman" w:hAnsi="Arial" w:cs="Arial"/>
          <w:b/>
          <w:bCs/>
          <w:i/>
          <w:iCs/>
          <w:color w:val="auto"/>
          <w:kern w:val="0"/>
          <w:sz w:val="28"/>
          <w:szCs w:val="28"/>
          <w:u w:val="single"/>
          <w:lang w:val="hu-HU" w:eastAsia="hu-HU"/>
        </w:rPr>
        <w:t>(kérlek legalább 5 mondatban válaszolj!)</w:t>
      </w:r>
    </w:p>
    <w:p w14:paraId="6F38AC68" w14:textId="77777777" w:rsidR="007904B4" w:rsidRPr="007904B4" w:rsidRDefault="007904B4" w:rsidP="007904B4">
      <w:pPr>
        <w:spacing w:before="100" w:beforeAutospacing="1" w:after="100" w:afterAutospacing="1"/>
        <w:ind w:left="0" w:right="0"/>
        <w:rPr>
          <w:rFonts w:ascii="Arial" w:eastAsia="Times New Roman" w:hAnsi="Arial" w:cs="Arial"/>
          <w:color w:val="auto"/>
          <w:kern w:val="0"/>
          <w:sz w:val="28"/>
          <w:szCs w:val="28"/>
          <w:lang w:val="hu-HU" w:eastAsia="hu-HU"/>
        </w:rPr>
      </w:pPr>
      <w:r w:rsidRPr="007904B4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       Miért lehet hasznos és egészséges, ha valaki atlétikázik? Írj néhány saját gondolatot!</w:t>
      </w:r>
    </w:p>
    <w:p w14:paraId="416EB6A0" w14:textId="1D5248AD" w:rsidR="00992ABD" w:rsidRPr="000912BB" w:rsidRDefault="000912BB" w:rsidP="000912BB">
      <w:pPr>
        <w:spacing w:before="0" w:after="0"/>
        <w:ind w:left="0" w:right="0"/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</w:pPr>
      <w:r w:rsidRPr="000912BB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Fogalmam sincs, mert nem szoktam </w:t>
      </w:r>
      <w:proofErr w:type="spellStart"/>
      <w:r w:rsidRPr="000912BB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atlétikázni</w:t>
      </w:r>
      <w:proofErr w:type="spellEnd"/>
      <w:r w:rsidRPr="000912BB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, maximum az XBOX </w:t>
      </w:r>
      <w:proofErr w:type="spellStart"/>
      <w:r w:rsidRPr="000912BB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>Sports</w:t>
      </w:r>
      <w:proofErr w:type="spellEnd"/>
      <w:r w:rsidRPr="000912BB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 1 és 2-ben játszom vele. De elképzelem, hogy ez a sport jót tesz a testnek, mert javítja a gyorsaságot és az állóképességet. Gondolom, fejleszti a kitartást és az önfegyelmet is, ami sok más területen hasznos lehet. Emellett valószínűleg segít az egészség megőrzésében és a fittség fenntartásában.</w:t>
      </w:r>
      <w:r w:rsidR="00517DF9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:lang w:val="hu-HU" w:eastAsia="hu-HU"/>
        </w:rPr>
        <w:t xml:space="preserve"> Ez az 5. mondatom, vége.</w:t>
      </w:r>
    </w:p>
    <w:sectPr w:rsidR="00992ABD" w:rsidRPr="000912BB" w:rsidSect="005E29B5">
      <w:headerReference w:type="default" r:id="rId14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542C" w14:textId="77777777" w:rsidR="0026536C" w:rsidRDefault="0026536C" w:rsidP="00A66B18">
      <w:pPr>
        <w:spacing w:before="0" w:after="0"/>
      </w:pPr>
      <w:r>
        <w:separator/>
      </w:r>
    </w:p>
  </w:endnote>
  <w:endnote w:type="continuationSeparator" w:id="0">
    <w:p w14:paraId="152CE283" w14:textId="77777777" w:rsidR="0026536C" w:rsidRDefault="0026536C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F" w:usb2="00000012" w:usb3="00000000" w:csb0="0002009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8FBBB" w14:textId="77777777" w:rsidR="0026536C" w:rsidRDefault="0026536C" w:rsidP="00A66B18">
      <w:pPr>
        <w:spacing w:before="0" w:after="0"/>
      </w:pPr>
      <w:r>
        <w:separator/>
      </w:r>
    </w:p>
  </w:footnote>
  <w:footnote w:type="continuationSeparator" w:id="0">
    <w:p w14:paraId="4ABBFD3E" w14:textId="77777777" w:rsidR="0026536C" w:rsidRDefault="0026536C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54F05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DEB10A" wp14:editId="383AA90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CF8DFA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5A35"/>
    <w:multiLevelType w:val="multilevel"/>
    <w:tmpl w:val="CDF2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7AED"/>
    <w:multiLevelType w:val="multilevel"/>
    <w:tmpl w:val="45A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4F48"/>
    <w:multiLevelType w:val="multilevel"/>
    <w:tmpl w:val="610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2267C"/>
    <w:multiLevelType w:val="multilevel"/>
    <w:tmpl w:val="475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27272"/>
    <w:multiLevelType w:val="multilevel"/>
    <w:tmpl w:val="7DF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66C49"/>
    <w:multiLevelType w:val="multilevel"/>
    <w:tmpl w:val="F708B1F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abstractNum w:abstractNumId="6" w15:restartNumberingAfterBreak="0">
    <w:nsid w:val="4A322C3F"/>
    <w:multiLevelType w:val="multilevel"/>
    <w:tmpl w:val="495C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F5959"/>
    <w:multiLevelType w:val="multilevel"/>
    <w:tmpl w:val="D09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30124"/>
    <w:multiLevelType w:val="multilevel"/>
    <w:tmpl w:val="D91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F5095"/>
    <w:multiLevelType w:val="multilevel"/>
    <w:tmpl w:val="52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24F1A"/>
    <w:multiLevelType w:val="multilevel"/>
    <w:tmpl w:val="C3E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B2A12"/>
    <w:multiLevelType w:val="multilevel"/>
    <w:tmpl w:val="521E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10"/>
  </w:num>
  <w:num w:numId="7">
    <w:abstractNumId w:val="11"/>
  </w:num>
  <w:num w:numId="8">
    <w:abstractNumId w:val="6"/>
  </w:num>
  <w:num w:numId="9">
    <w:abstractNumId w:val="9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BD"/>
    <w:rsid w:val="00083BAA"/>
    <w:rsid w:val="000912BB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22035"/>
    <w:rsid w:val="0026190A"/>
    <w:rsid w:val="0026536C"/>
    <w:rsid w:val="00306471"/>
    <w:rsid w:val="00352B81"/>
    <w:rsid w:val="00394757"/>
    <w:rsid w:val="003A0150"/>
    <w:rsid w:val="003E24DF"/>
    <w:rsid w:val="0041428F"/>
    <w:rsid w:val="00451A4B"/>
    <w:rsid w:val="004A2B0D"/>
    <w:rsid w:val="00517DF9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904B4"/>
    <w:rsid w:val="007B5AE8"/>
    <w:rsid w:val="007D1A4F"/>
    <w:rsid w:val="007F5192"/>
    <w:rsid w:val="008F75B4"/>
    <w:rsid w:val="00992ABD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BD6291"/>
    <w:rsid w:val="00C701F7"/>
    <w:rsid w:val="00C70786"/>
    <w:rsid w:val="00CD0704"/>
    <w:rsid w:val="00D10958"/>
    <w:rsid w:val="00D32CE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1919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8F75B4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val="hu-HU"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22"/>
    <w:qFormat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CD0704"/>
    <w:pPr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8F75B4"/>
    <w:rPr>
      <w:rFonts w:ascii="Times New Roman" w:eastAsia="Times New Roman" w:hAnsi="Times New Roman" w:cs="Times New Roman"/>
      <w:b/>
      <w:bCs/>
      <w:sz w:val="27"/>
      <w:szCs w:val="27"/>
      <w:lang w:val="hu-HU" w:eastAsia="hu-HU"/>
    </w:rPr>
  </w:style>
  <w:style w:type="character" w:styleId="Hiperhivatkozs">
    <w:name w:val="Hyperlink"/>
    <w:basedOn w:val="Bekezdsalapbettpusa"/>
    <w:uiPriority w:val="99"/>
    <w:unhideWhenUsed/>
    <w:rsid w:val="00D32CE8"/>
    <w:rPr>
      <w:color w:val="F49100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D32CE8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1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youtu.be/FN6FMtCA98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6</Pages>
  <Words>493</Words>
  <Characters>3403</Characters>
  <Application>Microsoft Office Word</Application>
  <DocSecurity>0</DocSecurity>
  <Lines>28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2025-09-15T06:18:00Z</dcterms:created>
  <dcterms:modified xsi:type="dcterms:W3CDTF">2025-09-15T06:18:00Z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