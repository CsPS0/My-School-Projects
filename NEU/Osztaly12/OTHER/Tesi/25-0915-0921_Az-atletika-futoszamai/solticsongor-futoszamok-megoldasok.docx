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366FBCAC" w14:textId="77777777" w:rsidTr="00A81C13">
        <w:trPr>
          <w:trHeight w:val="270"/>
          <w:jc w:val="center"/>
        </w:trPr>
        <w:tc>
          <w:tcPr>
            <w:tcW w:w="10466" w:type="dxa"/>
          </w:tcPr>
          <w:p w14:paraId="5CAEBC04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53E1EBD6" wp14:editId="1D215CCB">
                      <wp:extent cx="605790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790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ma14="http://schemas.microsoft.com/office/mac/drawingml/2011/main"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14:paraId="0F40FA5B" w14:textId="77777777" w:rsidR="00A66B18" w:rsidRPr="00A81C13" w:rsidRDefault="00A81C13" w:rsidP="00AA089B">
                                  <w:pPr>
                                    <w:pStyle w:val="Emblma"/>
                                    <w:rPr>
                                      <w:rFonts w:ascii="Arial" w:hAnsi="Arial" w:cs="Arial"/>
                                      <w:lang w:bidi="hu"/>
                                    </w:rPr>
                                  </w:pPr>
                                  <w:r w:rsidRPr="00A81C13">
                                    <w:rPr>
                                      <w:rFonts w:ascii="Arial" w:hAnsi="Arial" w:cs="Arial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4AD13C04" w14:textId="77777777" w:rsidR="00A81C13" w:rsidRPr="00A81C13" w:rsidRDefault="00A81C13" w:rsidP="00A81C1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lang w:bidi="hu"/>
                                    </w:rPr>
                                  </w:pPr>
                                  <w:r w:rsidRPr="00A81C13">
                                    <w:rPr>
                                      <w:rFonts w:ascii="Arial" w:hAnsi="Arial" w:cs="Arial"/>
                                      <w:b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E1EBD6" id="Alakzat 61" o:spid="_x0000_s1026" style="width:477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0F40FA5B" w14:textId="77777777" w:rsidR="00A66B18" w:rsidRPr="00A81C13" w:rsidRDefault="00A81C13" w:rsidP="00AA089B">
                            <w:pPr>
                              <w:pStyle w:val="Emblma"/>
                              <w:rPr>
                                <w:rFonts w:ascii="Arial" w:hAnsi="Arial" w:cs="Arial"/>
                                <w:lang w:bidi="hu"/>
                              </w:rPr>
                            </w:pPr>
                            <w:r w:rsidRPr="00A81C13">
                              <w:rPr>
                                <w:rFonts w:ascii="Arial" w:hAnsi="Arial" w:cs="Arial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4AD13C04" w14:textId="77777777" w:rsidR="00A81C13" w:rsidRPr="00A81C13" w:rsidRDefault="00A81C13" w:rsidP="00A81C1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bidi="hu"/>
                              </w:rPr>
                            </w:pPr>
                            <w:r w:rsidRPr="00A81C13">
                              <w:rPr>
                                <w:rFonts w:ascii="Arial" w:hAnsi="Arial" w:cs="Arial"/>
                                <w:b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77A5D671" w14:textId="77777777" w:rsidR="00A66B18" w:rsidRDefault="00A66B18" w:rsidP="00A6783B">
      <w:pPr>
        <w:pStyle w:val="Alrs"/>
        <w:rPr>
          <w:color w:val="000000" w:themeColor="text1"/>
        </w:rPr>
      </w:pPr>
    </w:p>
    <w:p w14:paraId="3020A397" w14:textId="77777777" w:rsidR="00A81C13" w:rsidRDefault="00A81C13" w:rsidP="00A6783B">
      <w:pPr>
        <w:pStyle w:val="Alrs"/>
        <w:rPr>
          <w:color w:val="000000" w:themeColor="text1"/>
        </w:rPr>
      </w:pPr>
    </w:p>
    <w:p w14:paraId="6F30991E" w14:textId="77777777" w:rsidR="00A81C13" w:rsidRDefault="00A81C13" w:rsidP="00A81C13">
      <w:pPr>
        <w:spacing w:before="100" w:beforeAutospacing="1" w:after="100" w:afterAutospacing="1" w:line="360" w:lineRule="auto"/>
        <w:ind w:left="0" w:right="0"/>
        <w:jc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36"/>
          <w:szCs w:val="36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FF0000"/>
          <w:kern w:val="36"/>
          <w:sz w:val="36"/>
          <w:szCs w:val="36"/>
          <w:u w:val="single"/>
          <w:lang w:val="hu-HU" w:eastAsia="hu-HU"/>
        </w:rPr>
        <w:t>Az atlétikai futószámok világa</w:t>
      </w:r>
    </w:p>
    <w:p w14:paraId="366EF5C1" w14:textId="77777777" w:rsidR="007E2459" w:rsidRPr="00A81C13" w:rsidRDefault="007E2459" w:rsidP="00A81C13">
      <w:pPr>
        <w:spacing w:before="100" w:beforeAutospacing="1" w:after="100" w:afterAutospacing="1" w:line="360" w:lineRule="auto"/>
        <w:ind w:left="0" w:right="0"/>
        <w:jc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36"/>
          <w:szCs w:val="36"/>
          <w:u w:val="single"/>
          <w:lang w:val="hu-HU" w:eastAsia="hu-HU"/>
        </w:rPr>
      </w:pPr>
    </w:p>
    <w:p w14:paraId="59D6CFA5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 w:firstLine="72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Az atlétika az emberi mozgás legalapvetőbb formáira – a futásra, ugrásra és dobásra – épülő sportág, amelynek gyökerei az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ókori Görögországig nyúlnak vissza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. Ezen belül a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futószámok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a legismertebb és leglátványosabb versenyszámok közé tartoznak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hiszen ezek mutatják meg leginkább az emberi gyorsaság, állóképesség és kitartás határait. A futószámok sokfélesége lehetővé teszi,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hogy különböző testi adottságú és felkészültségű sportolók is megtalálják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 számukra ideális távot és versenytípust.</w:t>
      </w:r>
    </w:p>
    <w:p w14:paraId="20E8C150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A futószámok csoportosítása</w:t>
      </w:r>
    </w:p>
    <w:p w14:paraId="1C4CE1C5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Az atlétikai futószámokat általában az alapján csoportosítják, hogy milyen hosszúságú távot kell teljesíteni, illetve milyen speciális elemek (pl. gát, akadály, váltás) teszik még összetettebbé a versenyt.</w:t>
      </w:r>
    </w:p>
    <w:p w14:paraId="4C7E15E3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Főbb kategóriák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:</w:t>
      </w:r>
    </w:p>
    <w:p w14:paraId="1C1A7EB5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Rövidtávfutás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60 m, 100 m, 200 m, 400 m</w:t>
      </w:r>
    </w:p>
    <w:p w14:paraId="3F7BA60B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Középtávfutás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800 m, 1500 m</w:t>
      </w:r>
    </w:p>
    <w:p w14:paraId="059DC7FF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Hosszútávfutás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3000 m, 5000 m, 10 000 m</w:t>
      </w:r>
    </w:p>
    <w:p w14:paraId="110E2681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Gátfutás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100 m (nők), 110 m (férfiak), 400 m (mindkettő)</w:t>
      </w:r>
    </w:p>
    <w:p w14:paraId="66E7E46C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Akadályfutás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3000 m akadály</w:t>
      </w:r>
    </w:p>
    <w:p w14:paraId="693300F6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Váltófutás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4×100 m, 4×400 m</w:t>
      </w:r>
    </w:p>
    <w:p w14:paraId="64B8D5A0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Maraton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Félmaraton, maraton (42,195 km), 10 km, 5 km</w:t>
      </w:r>
    </w:p>
    <w:p w14:paraId="21E8496C" w14:textId="77777777" w:rsidR="00A81C13" w:rsidRPr="00A81C13" w:rsidRDefault="00A81C13" w:rsidP="00A81C1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lastRenderedPageBreak/>
        <w:t>Fedett pályás futások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: 60 m, 200 m, 400 m, 800 m, 1500 m, 3000 m</w:t>
      </w:r>
    </w:p>
    <w:p w14:paraId="67557618" w14:textId="77777777" w:rsid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54A069F5" w14:textId="77777777" w:rsidR="00A81C13" w:rsidRPr="007E2459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E2459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Rövidtávfutás – A sebesség próbája</w:t>
      </w:r>
    </w:p>
    <w:p w14:paraId="290DC3C8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101C9917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rövidtávfutásban az emberi gyorsaság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abszolút határai kerülnek előtérbe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. Ezek a számok jellemzően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60 és 400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méter közöttiek, és nagy hangsúlyt fektetnek a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robbanékonyságra, reakcióidőre és tökéletes technikára.</w:t>
      </w:r>
    </w:p>
    <w:p w14:paraId="3429BB22" w14:textId="77777777" w:rsidR="00A81C13" w:rsidRPr="00A81C13" w:rsidRDefault="00A81C13" w:rsidP="00A81C1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100 méteres síkfutás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egyik legismertebb atlétikai szám, amelynek győztese gyakran elnyeri a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„világ leggyorsabb embere”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címet.</w:t>
      </w:r>
    </w:p>
    <w:p w14:paraId="3FFCCE89" w14:textId="77777777" w:rsidR="00A81C13" w:rsidRPr="00A81C13" w:rsidRDefault="00A81C13" w:rsidP="00A81C1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200 méter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egy kanyart és egy egyenest foglal magában, így külön kihívást jelent a kanyarvétel.</w:t>
      </w:r>
    </w:p>
    <w:p w14:paraId="608C26AC" w14:textId="77777777" w:rsidR="00A81C13" w:rsidRPr="00A81C13" w:rsidRDefault="00A81C13" w:rsidP="00A81C1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400 méter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már egy teljes kör a pályán, ahol a gyorsaság mellett a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távbeosztás és az állóképesség is döntő.</w:t>
      </w:r>
    </w:p>
    <w:p w14:paraId="7BB48A91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E2459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Középtávfutás – Gyorsaság és taktika</w:t>
      </w:r>
    </w:p>
    <w:p w14:paraId="5834E711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középtávfutás során a gyorsaság és az állóképesség kombinációja kerül előtérbe.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Itt már nem csak a fizikai képességek, hanem a taktikai gondolkodás is kulcsszerepet kap.</w:t>
      </w:r>
    </w:p>
    <w:p w14:paraId="009163E7" w14:textId="77777777" w:rsidR="00A81C13" w:rsidRPr="00A81C13" w:rsidRDefault="00A81C13" w:rsidP="00A81C13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800 méter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két kör a pályán, ahol fontos a tempóválasztás és a pozícióharc.</w:t>
      </w:r>
    </w:p>
    <w:p w14:paraId="64B23788" w14:textId="77777777" w:rsidR="00A81C13" w:rsidRPr="00A81C13" w:rsidRDefault="00A81C13" w:rsidP="00A81C13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Az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1500 méter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(vagy az angolszász világban a „</w:t>
      </w:r>
      <w:proofErr w:type="spellStart"/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mile</w:t>
      </w:r>
      <w:proofErr w:type="spellEnd"/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”, azaz 1609 m) egy klasszikus taktikai szám, ahol gyakran csak az utolsó körben dől el a verseny.</w:t>
      </w:r>
    </w:p>
    <w:p w14:paraId="24095977" w14:textId="77777777" w:rsidR="00A81C13" w:rsidRPr="00A81C13" w:rsidRDefault="00A81C13" w:rsidP="00A81C13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15B9EF3E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E2459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Hosszútávfutás – Az állóképesség diadala</w:t>
      </w:r>
    </w:p>
    <w:p w14:paraId="191BDC2B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A hosszútávfutásban a sportolók állóképessége, kitartása, energiamenedzsmentje és mentális ereje játszik főszerepet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. A versenyek gyakran 10-30 percesek (vagy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lastRenderedPageBreak/>
        <w:t xml:space="preserve">maraton esetén jóval hosszabbak), ezért itt a futó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ritmusa, oxigén felhasználása és energiapótlása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meghatározó.</w:t>
      </w:r>
    </w:p>
    <w:p w14:paraId="5CDA0B67" w14:textId="77777777" w:rsidR="00A81C13" w:rsidRPr="00A81C13" w:rsidRDefault="00A81C13" w:rsidP="00A81C13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3000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5000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és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10 000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pályán zajló versenyek, amelyek során gyakori a bolyban futás, az iramváltás és a hajrá.</w:t>
      </w:r>
    </w:p>
    <w:p w14:paraId="33F44795" w14:textId="77777777" w:rsidR="00A81C13" w:rsidRDefault="00A81C13" w:rsidP="00A81C13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maraton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vagyis 42,195 km, az atlétika egyik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legikonikusabb száma, amely az emberi kitartás szimbóluma.</w:t>
      </w:r>
    </w:p>
    <w:p w14:paraId="3D6AFED0" w14:textId="77777777" w:rsidR="00A81C13" w:rsidRPr="00A81C13" w:rsidRDefault="00A81C13" w:rsidP="00A81C1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7E2459">
        <w:rPr>
          <w:rFonts w:ascii="Arial" w:eastAsia="Times New Roman" w:hAnsi="Arial" w:cs="Arial"/>
          <w:color w:val="FFFFFF" w:themeColor="background1"/>
          <w:kern w:val="0"/>
          <w:sz w:val="28"/>
          <w:szCs w:val="28"/>
          <w:highlight w:val="cyan"/>
          <w:lang w:val="hu-HU" w:eastAsia="hu-HU"/>
        </w:rPr>
        <w:t>maratonfutás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eredete </w:t>
      </w:r>
      <w:proofErr w:type="spellStart"/>
      <w:r w:rsidRPr="00A81C13"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  <w:t>Pheidippidész</w:t>
      </w:r>
      <w:proofErr w:type="spellEnd"/>
      <w:r w:rsidRPr="00A81C13"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  <w:t xml:space="preserve"> ókori görög legendáján alapul,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aki a marathóni csata után lefutotta a </w:t>
      </w:r>
      <w:r w:rsidRPr="00A81C13"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  <w:t xml:space="preserve">Marathón és Athén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közötti mintegy 40 km-es távot, hogy hírül vigye a görögök perzsák felett aratott győzelmét, majd a hír közlése után holtan összeesett. </w:t>
      </w:r>
      <w:r w:rsidRPr="00A81C13"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  <w:t>Az első modern olimpiai maratont 1896-ban Athénban rendezték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de a táv hossza, a mai 42,195 km, csak az 1908-as londoni olimpián nyerte el végleges formáját, és </w:t>
      </w:r>
      <w:r w:rsidRPr="00A81C13">
        <w:rPr>
          <w:rFonts w:ascii="Arial" w:eastAsia="Times New Roman" w:hAnsi="Arial" w:cs="Arial"/>
          <w:color w:val="7030A0"/>
          <w:kern w:val="0"/>
          <w:sz w:val="28"/>
          <w:szCs w:val="28"/>
          <w:lang w:val="hu-HU" w:eastAsia="hu-HU"/>
        </w:rPr>
        <w:t>1921-ben rögzítette a Nemzetközi Atlétikai Szövetség.</w:t>
      </w:r>
    </w:p>
    <w:p w14:paraId="4CBE49AD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E2459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5. Gátfutás – Precizitás és ritmusérzék</w:t>
      </w:r>
    </w:p>
    <w:p w14:paraId="3B1D6311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A gátfutás olyan versenyszám, ahol a futóknak meghatározott távolságonként gátakat kell átugraniuk, miközben a lehető leggyorsabban haladnak előre.</w:t>
      </w:r>
    </w:p>
    <w:p w14:paraId="716E4842" w14:textId="77777777" w:rsidR="00A81C13" w:rsidRPr="00A81C13" w:rsidRDefault="00A81C13" w:rsidP="00A81C13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110 méteres gátfutás (férfiak)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és 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100 méteres gátfutás (nők)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technikailag rendkívül kifinomult szám, ahol a futók három lépésenként veszik a gátakat.</w:t>
      </w:r>
    </w:p>
    <w:p w14:paraId="2ED6F7F3" w14:textId="77777777" w:rsidR="00A81C13" w:rsidRDefault="00A81C13" w:rsidP="00A81C13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400 méteres gátfutás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egy teljes kör, 10 gáttal – itt az erőnlét és a ritmusérzék egyszerre elengedhetetlen.</w:t>
      </w:r>
    </w:p>
    <w:p w14:paraId="07F2F561" w14:textId="77777777" w:rsidR="007E2459" w:rsidRPr="00A81C13" w:rsidRDefault="007E2459" w:rsidP="007E2459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0EBC4463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6. Akadályfutás – Futás és ugrás kombinációja</w:t>
      </w:r>
    </w:p>
    <w:p w14:paraId="67983BA4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3000 méteres akadályfutás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egy egyedülálló versenyszám, amely során a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futóknak 28 gátat és 7 vizesárkot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kell leküzdeniük. Ez nem csak fizikailag, de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lastRenderedPageBreak/>
        <w:t xml:space="preserve">technikailag is kihívást jelent, mivel az akadályokat nem lehet ledönteni, így helyes átvételük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kulcsfontosságú a jó eredményhez.</w:t>
      </w:r>
    </w:p>
    <w:p w14:paraId="5634ECD3" w14:textId="77777777" w:rsidR="007E2459" w:rsidRDefault="007E2459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476E4A38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7. Váltófutás – Csapatszellem és összhang</w:t>
      </w:r>
    </w:p>
    <w:p w14:paraId="6D2231F0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 váltófutás az egyetlen olyan futószám, ahol a csapatszellem és az együttműködés is szerepet kap. Négyfős csapatok adják egymásnak a váltóbotot meghatározott zónákban.</w:t>
      </w:r>
    </w:p>
    <w:p w14:paraId="53E2BE18" w14:textId="77777777" w:rsidR="00A81C13" w:rsidRPr="00A81C13" w:rsidRDefault="00A81C13" w:rsidP="00A81C13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4×100 méteres váltó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 leggyorsabb szám, ahol a váltás precizitása kulcsfontosságú.</w:t>
      </w:r>
    </w:p>
    <w:p w14:paraId="3CA38CF0" w14:textId="77777777" w:rsidR="00A81C13" w:rsidRPr="00A81C13" w:rsidRDefault="00A81C13" w:rsidP="00A81C13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4×400 méteres váltó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hosszabb távon zajlik, ahol a beosztás, a hajrá és a taktika is hangsúlyos.</w:t>
      </w:r>
    </w:p>
    <w:p w14:paraId="6962B471" w14:textId="77777777" w:rsidR="00A81C13" w:rsidRPr="00A81C13" w:rsidRDefault="00A81C13" w:rsidP="00A81C13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0AB14A6A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8. Maraton és utcai futások – Tömegsporttól az elitig</w:t>
      </w:r>
    </w:p>
    <w:p w14:paraId="4E80858C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maraton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az egyik legismertebb utcai futóverseny, amelyet gyakran városokon keresztül rendeznek meg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 és amely egyszerre szól az élsportról és a tömegsport élményéről.</w:t>
      </w:r>
    </w:p>
    <w:p w14:paraId="339018D0" w14:textId="77777777" w:rsidR="00A81C13" w:rsidRPr="00A81C13" w:rsidRDefault="00A81C13" w:rsidP="00A81C13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versenyzők számára a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frissítés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, az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energiapótlás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, és a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mentális állóképesség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kulcsfontosságú.</w:t>
      </w:r>
    </w:p>
    <w:p w14:paraId="3A14ABF2" w14:textId="77777777" w:rsidR="00A81C13" w:rsidRPr="00A81C13" w:rsidRDefault="00A81C13" w:rsidP="00A81C13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maraton mellett egyre népszerűbbek a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félmaratonok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10 km-es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és </w:t>
      </w:r>
      <w:r w:rsidRPr="00A81C13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5 km-es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futások is, ahol a szabadidős futók és a profik egyaránt részt vesznek.</w:t>
      </w:r>
    </w:p>
    <w:p w14:paraId="46152839" w14:textId="77777777" w:rsidR="00A81C13" w:rsidRPr="00A81C13" w:rsidRDefault="00A81C13" w:rsidP="00A81C13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4B4ED39" w14:textId="77777777" w:rsidR="007E2459" w:rsidRDefault="007E2459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1BFD675F" w14:textId="77777777" w:rsidR="007E2459" w:rsidRDefault="007E2459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63735BCF" w14:textId="77777777" w:rsidR="001A462D" w:rsidRDefault="001A462D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5B960C28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9. Fedett pályás futószámok</w:t>
      </w:r>
    </w:p>
    <w:p w14:paraId="265D5351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téli szezonban megrendezett fedett pályás versenyeken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a futópálya hossza általában 200 méter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ami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élesebb kanyarokat, kisebb mezőnyt és más taktikai megoldásokat igényel.</w:t>
      </w:r>
    </w:p>
    <w:p w14:paraId="65521CC5" w14:textId="77777777" w:rsidR="00A81C13" w:rsidRPr="00A81C13" w:rsidRDefault="00A81C13" w:rsidP="00A81C13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Jellemző számok: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60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400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800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1500 m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3000 m</w:t>
      </w:r>
    </w:p>
    <w:p w14:paraId="1A26A34F" w14:textId="77777777" w:rsidR="00A81C13" w:rsidRPr="00A81C13" w:rsidRDefault="00A81C13" w:rsidP="00A81C13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szűk pálya miatt az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előzés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és a </w:t>
      </w: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pozícióharc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nagyobb kihívást jelent.</w:t>
      </w:r>
    </w:p>
    <w:p w14:paraId="5753DD32" w14:textId="77777777" w:rsidR="00A81C13" w:rsidRPr="00A81C13" w:rsidRDefault="00A81C13" w:rsidP="00A81C13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4759BCA7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10. A siker kulcsa: technika, erőnlét, taktika</w:t>
      </w:r>
    </w:p>
    <w:p w14:paraId="58A72550" w14:textId="77777777" w:rsidR="00A81C13" w:rsidRPr="00A81C13" w:rsidRDefault="00A81C13" w:rsidP="00A81C13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futószámokban való sikeresség nemcsak a természetes tehetségen múlik. A sportolóknak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komplex módon kell fejleszteniük:</w:t>
      </w:r>
    </w:p>
    <w:p w14:paraId="1F4F5551" w14:textId="77777777" w:rsidR="00A81C13" w:rsidRPr="00A81C13" w:rsidRDefault="00A81C13" w:rsidP="00A81C13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Futótechnikájukat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: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lépéshossz, testtartás, kartartás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.</w:t>
      </w:r>
    </w:p>
    <w:p w14:paraId="4188C371" w14:textId="77777777" w:rsidR="00A81C13" w:rsidRPr="00A81C13" w:rsidRDefault="00A81C13" w:rsidP="00A81C13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Fizikai állapotukat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: gyorsaság, állóképesség, erő.</w:t>
      </w:r>
    </w:p>
    <w:p w14:paraId="36BE96AD" w14:textId="77777777" w:rsidR="00A81C13" w:rsidRDefault="00A81C13" w:rsidP="00A81C13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A81C13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Mentális felkészültségüket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: </w:t>
      </w:r>
      <w:r w:rsidRPr="00A81C13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koncentráció, versenystratégia</w:t>
      </w:r>
      <w:r w:rsidRPr="00A81C13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</w:t>
      </w:r>
    </w:p>
    <w:p w14:paraId="48A72F68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0D28A56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811F21D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3821974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1174597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04D59284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10629192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07749AF" w14:textId="77777777" w:rsidR="00385E2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6B528887" w14:textId="77777777" w:rsidR="00385E23" w:rsidRPr="00A81C13" w:rsidRDefault="00385E23" w:rsidP="00385E23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84C8798" w14:textId="77777777" w:rsidR="00C53CFA" w:rsidRPr="00C53CFA" w:rsidRDefault="00C53CFA" w:rsidP="00C53CFA">
      <w:pPr>
        <w:spacing w:before="100" w:beforeAutospacing="1"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  <w:lastRenderedPageBreak/>
        <w:t>Feladatok</w:t>
      </w:r>
    </w:p>
    <w:p w14:paraId="0AFAC96F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520E5A6D" w14:textId="77777777" w:rsidR="00385E23" w:rsidRPr="00C53CFA" w:rsidRDefault="00385E23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1. Sorold fel az atlétikai futószámok főbb kategóriáit, és röviden jellemezd mindegyiket!</w:t>
      </w:r>
    </w:p>
    <w:p w14:paraId="0BAFDCCB" w14:textId="77777777" w:rsidR="00385E23" w:rsidRPr="00385E23" w:rsidRDefault="00385E23" w:rsidP="00385E23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(</w:t>
      </w: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6 pont)</w:t>
      </w:r>
    </w:p>
    <w:p w14:paraId="74B61F60" w14:textId="77777777" w:rsidR="00385E23" w:rsidRDefault="00385E23" w:rsidP="00385E23">
      <w:pPr>
        <w:pStyle w:val="Listaszerbekezds"/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01618329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Rövidtávfutás (60 m, 100 m, 200 m, 400 m): A maximális gyorsaság számít, az erőteljes rajt, gyors reakcióidő, pontos technika szükséges.</w:t>
      </w:r>
    </w:p>
    <w:p w14:paraId="14F1675B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C16CF07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Középtávfutás (800 m, 1500 m): Gyorsaság és állóképesség kombinációja, fontos a tempóválasztás és a taktika, illetve a pozícióharc.</w:t>
      </w:r>
    </w:p>
    <w:p w14:paraId="6210EAAA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E0756E9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Hosszútávfutás (3000 m, 5000 m, 10 000 m): Állóképesség, kitartás és energiamenedzsment az alapja, hosszabb ideig tartó erőkifejtést igényel.</w:t>
      </w:r>
    </w:p>
    <w:p w14:paraId="3A9DEE07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7C16406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Gátfutás (100 m/110 m, 400 m): Speciális technika szükséges, a gátak háromlépéses vétele kritikus, ritmusérzék fontos.</w:t>
      </w:r>
    </w:p>
    <w:p w14:paraId="31272015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4506A0AB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Akadályfutás (3000 m): Futás közben összetett akadályok (gátak és vizesárok) leküzdése, technikai és fizikai kihívásokkal.</w:t>
      </w:r>
    </w:p>
    <w:p w14:paraId="2A4E8E33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2B1F858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Váltófutás (4x100 m, 4x400 m): Csapatszellem, együttműködés, precíz váltóbot átadás szükséges a meghatározott zónában.</w:t>
      </w:r>
    </w:p>
    <w:p w14:paraId="20911C31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79F33D91" w14:textId="77777777" w:rsidR="00230EDF" w:rsidRPr="00230EDF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Maraton és félmaraton (42,195 km, 21,1 km): Az emberi kitartás szimbóluma, mentális és fizikai felkészülést igényel.</w:t>
      </w:r>
    </w:p>
    <w:p w14:paraId="038DE59B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A214C89" w14:textId="4C96FA7E" w:rsidR="00385E23" w:rsidRDefault="00230EDF" w:rsidP="00230EDF">
      <w:pPr>
        <w:pStyle w:val="Listaszerbekezds"/>
        <w:numPr>
          <w:ilvl w:val="0"/>
          <w:numId w:val="11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Fedett pályás futás (jellemzően 60 m, 200 m, 400 m, 800 m, 1500 m, 3000 m): Rövidebb pálya, szorosabb kanyarok, speciális taktika.</w:t>
      </w:r>
    </w:p>
    <w:p w14:paraId="4A52F42A" w14:textId="77777777" w:rsidR="00230EDF" w:rsidRPr="00230EDF" w:rsidRDefault="00230EDF" w:rsidP="00230EDF">
      <w:pPr>
        <w:pStyle w:val="Listaszerbekezds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7148C30" w14:textId="1B46C334" w:rsidR="00230EDF" w:rsidRDefault="00230EDF" w:rsidP="00230EDF">
      <w:pPr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4BB616F" w14:textId="23959400" w:rsidR="00230EDF" w:rsidRDefault="00230EDF" w:rsidP="00230EDF">
      <w:pPr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C5B9213" w14:textId="1FFFC715" w:rsidR="00230EDF" w:rsidRDefault="00230EDF" w:rsidP="00230EDF">
      <w:pPr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28544D9" w14:textId="77777777" w:rsidR="00230EDF" w:rsidRPr="00230EDF" w:rsidRDefault="00230EDF" w:rsidP="00230EDF">
      <w:pPr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A82064D" w14:textId="77777777" w:rsidR="00385E23" w:rsidRPr="00C53CFA" w:rsidRDefault="00385E23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2. Ismertesd a rövidtávfutás sajátosságait! Milyen képességekre van szükség ezekben a számokban, és melyek a legfontosabb technikai elemek?</w:t>
      </w:r>
    </w:p>
    <w:p w14:paraId="696CD3AC" w14:textId="015D974C" w:rsidR="00385E23" w:rsidRDefault="00385E23" w:rsidP="00230EDF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</w:pP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(6 pont)</w:t>
      </w:r>
    </w:p>
    <w:p w14:paraId="365F5317" w14:textId="43D6909E" w:rsidR="00230EDF" w:rsidRDefault="00230EDF" w:rsidP="00230EDF">
      <w:pPr>
        <w:pStyle w:val="Listaszerbekezds"/>
        <w:numPr>
          <w:ilvl w:val="0"/>
          <w:numId w:val="12"/>
        </w:num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Maximális gyorsaság és robbanékonyság számít, a reakcióidő kiemelten fontos.</w:t>
      </w:r>
    </w:p>
    <w:p w14:paraId="1976CFD2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808669D" w14:textId="7E0F7DA2" w:rsidR="00230EDF" w:rsidRDefault="00230EDF" w:rsidP="00230EDF">
      <w:pPr>
        <w:pStyle w:val="Listaszerbekezds"/>
        <w:numPr>
          <w:ilvl w:val="0"/>
          <w:numId w:val="12"/>
        </w:num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Legfontosabb technikai elemek: rajtpozíció, testtartás, lépéshossz, kartartás és mozgás koordinációja a futás során.</w:t>
      </w:r>
    </w:p>
    <w:p w14:paraId="3353A198" w14:textId="77777777" w:rsidR="00230EDF" w:rsidRPr="00230EDF" w:rsidRDefault="00230EDF" w:rsidP="00230EDF">
      <w:pPr>
        <w:pStyle w:val="Listaszerbekezds"/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650C77A7" w14:textId="55557279" w:rsidR="00230EDF" w:rsidRPr="00230EDF" w:rsidRDefault="00230EDF" w:rsidP="00230EDF">
      <w:pPr>
        <w:pStyle w:val="Listaszerbekezds"/>
        <w:numPr>
          <w:ilvl w:val="0"/>
          <w:numId w:val="12"/>
        </w:num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gyors versenytempó mellett hibátlan futótechnika szükséges, kiemelten a rajt és az első méterek.</w:t>
      </w:r>
    </w:p>
    <w:p w14:paraId="48069E66" w14:textId="77777777" w:rsidR="00385E23" w:rsidRDefault="00385E23" w:rsidP="00385E2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40F77A5C" w14:textId="77777777" w:rsidR="00385E23" w:rsidRPr="00C53CFA" w:rsidRDefault="00385E23" w:rsidP="00385E2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3. Mi különbözteti meg a középtávfutást a rövid- és hosszútávfutástól? Fejtsd ki a középtávfutás során alkalmazott taktikák és ritmusváltások jelentőségét!</w:t>
      </w:r>
    </w:p>
    <w:p w14:paraId="711DE3F3" w14:textId="77777777" w:rsidR="00385E23" w:rsidRPr="00385E23" w:rsidRDefault="00385E23" w:rsidP="00385E23">
      <w:pPr>
        <w:pStyle w:val="Listaszerbekezds"/>
        <w:numPr>
          <w:ilvl w:val="1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pont)</w:t>
      </w:r>
    </w:p>
    <w:p w14:paraId="34324A71" w14:textId="77777777" w:rsidR="00230EDF" w:rsidRPr="00230EDF" w:rsidRDefault="00230EDF" w:rsidP="00230EDF">
      <w:pPr>
        <w:pStyle w:val="Listaszerbekezds"/>
        <w:numPr>
          <w:ilvl w:val="0"/>
          <w:numId w:val="13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középtávfutást a gyorsaság és állóképesség kombinációja különbözteti meg.</w:t>
      </w:r>
    </w:p>
    <w:p w14:paraId="085E8DBF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E7090CF" w14:textId="77777777" w:rsidR="00230EDF" w:rsidRPr="00230EDF" w:rsidRDefault="00230EDF" w:rsidP="00230EDF">
      <w:pPr>
        <w:pStyle w:val="Listaszerbekezds"/>
        <w:numPr>
          <w:ilvl w:val="0"/>
          <w:numId w:val="13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Fontos a tempóváltás, a ritmus átállítása és a pozícióharc, különösen a második kör/utolsó szakaszban.</w:t>
      </w:r>
    </w:p>
    <w:p w14:paraId="2F70266C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2BEDAE3" w14:textId="7C7ED32C" w:rsidR="00385E23" w:rsidRPr="00230EDF" w:rsidRDefault="00230EDF" w:rsidP="00230EDF">
      <w:pPr>
        <w:pStyle w:val="Listaszerbekezds"/>
        <w:numPr>
          <w:ilvl w:val="0"/>
          <w:numId w:val="13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Taktika: mikor kell előzni, mikor kell ritmust változtatni ahhoz, hogy a hajrában előnyhöz jusson a versenyző.</w:t>
      </w:r>
    </w:p>
    <w:p w14:paraId="67A772D5" w14:textId="77777777" w:rsidR="00230EDF" w:rsidRDefault="00230EDF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2FF140BD" w14:textId="77777777" w:rsidR="00230EDF" w:rsidRDefault="00230EDF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16EEF4AC" w14:textId="77777777" w:rsidR="00230EDF" w:rsidRDefault="00230EDF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2A3E85DD" w14:textId="77777777" w:rsidR="00230EDF" w:rsidRDefault="00230EDF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57E29014" w14:textId="77777777" w:rsidR="00230EDF" w:rsidRDefault="00230EDF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55BCDF7A" w14:textId="3BA22E9A" w:rsidR="00385E23" w:rsidRPr="00C53CFA" w:rsidRDefault="00385E23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4. Mitől különleges a 3000 méteres akadályfutás? Milyen technikai és fizikai kihívásokat jelent ez a versenyszám?</w:t>
      </w:r>
    </w:p>
    <w:p w14:paraId="49D632A5" w14:textId="77777777" w:rsidR="00385E23" w:rsidRPr="00385E23" w:rsidRDefault="00385E23" w:rsidP="00385E2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 xml:space="preserve">      </w:t>
      </w: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(5 pont)</w:t>
      </w:r>
    </w:p>
    <w:p w14:paraId="261D41CA" w14:textId="77777777" w:rsidR="00230EDF" w:rsidRPr="00230EDF" w:rsidRDefault="00230EDF" w:rsidP="00230EDF">
      <w:pPr>
        <w:pStyle w:val="Listaszerbekezds"/>
        <w:numPr>
          <w:ilvl w:val="0"/>
          <w:numId w:val="14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28 gát és 7 vizesárok: nem lehet ledönteni, minden akadályt precízen kell venni.</w:t>
      </w:r>
    </w:p>
    <w:p w14:paraId="4B71B69A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64771214" w14:textId="77777777" w:rsidR="00230EDF" w:rsidRPr="00230EDF" w:rsidRDefault="00230EDF" w:rsidP="00230EDF">
      <w:pPr>
        <w:pStyle w:val="Listaszerbekezds"/>
        <w:numPr>
          <w:ilvl w:val="0"/>
          <w:numId w:val="14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Fizikai kihívás: az erő, az állóképesség és a ritmikus futás mellett kiemelt technikai tudást igényel.</w:t>
      </w:r>
    </w:p>
    <w:p w14:paraId="46FD64D4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211F183" w14:textId="77777777" w:rsidR="00230EDF" w:rsidRPr="00230EDF" w:rsidRDefault="00230EDF" w:rsidP="00230EDF">
      <w:pPr>
        <w:pStyle w:val="Listaszerbekezds"/>
        <w:numPr>
          <w:ilvl w:val="0"/>
          <w:numId w:val="14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vizesárok beugrása és kiugrása speciális mozdulatot igényel.</w:t>
      </w:r>
    </w:p>
    <w:p w14:paraId="64D4F4EC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58C4E0D1" w14:textId="77777777" w:rsidR="00385E23" w:rsidRPr="00C53CFA" w:rsidRDefault="00385E23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5. Hogyan zajlik egy váltófutás? Miért fontos a váltás technikája, és milyen szabályok vonatkoznak rá?</w:t>
      </w:r>
    </w:p>
    <w:p w14:paraId="13F19F06" w14:textId="77777777" w:rsidR="00385E23" w:rsidRPr="00385E23" w:rsidRDefault="00385E23" w:rsidP="00C53CFA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(5 pont)</w:t>
      </w:r>
    </w:p>
    <w:p w14:paraId="4A794DEC" w14:textId="77777777" w:rsidR="00230EDF" w:rsidRPr="00230EDF" w:rsidRDefault="00230EDF" w:rsidP="00230EDF">
      <w:pPr>
        <w:pStyle w:val="Listaszerbekezds"/>
        <w:numPr>
          <w:ilvl w:val="0"/>
          <w:numId w:val="15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Négyszeres csapatverseny (4x100 m, 4x400 m), ahol váltóbotot kell a meghatározott váltási zónában átadni.</w:t>
      </w:r>
    </w:p>
    <w:p w14:paraId="2AAF3D8A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1FD892B4" w14:textId="77777777" w:rsidR="00230EDF" w:rsidRPr="00230EDF" w:rsidRDefault="00230EDF" w:rsidP="00230EDF">
      <w:pPr>
        <w:pStyle w:val="Listaszerbekezds"/>
        <w:numPr>
          <w:ilvl w:val="0"/>
          <w:numId w:val="15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váltás technikája: gyors és precíz mozdulat, amely kulcsfontosságú eredmény szempontjából.</w:t>
      </w:r>
    </w:p>
    <w:p w14:paraId="5280C660" w14:textId="77777777" w:rsidR="00230EDF" w:rsidRPr="00230EDF" w:rsidRDefault="00230EDF" w:rsidP="00230ED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147398D" w14:textId="77777777" w:rsidR="00230EDF" w:rsidRPr="00230EDF" w:rsidRDefault="00230EDF" w:rsidP="00230EDF">
      <w:pPr>
        <w:pStyle w:val="Listaszerbekezds"/>
        <w:numPr>
          <w:ilvl w:val="0"/>
          <w:numId w:val="15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 w:rsidRPr="00230ED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Szabály: ha a váltás nem a kijelölt zónában történik, a csapatot kizárhatják.</w:t>
      </w:r>
    </w:p>
    <w:p w14:paraId="376E6EA4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22974BAB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213E9A8B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79BB7B8B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287F746A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3CA1D628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27A19998" w14:textId="77777777" w:rsid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7D8E269E" w14:textId="77777777" w:rsidR="00385E23" w:rsidRPr="00C53CFA" w:rsidRDefault="00C53CFA" w:rsidP="00385E2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6</w:t>
      </w:r>
      <w:r w:rsidR="00385E23"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. Miért tartják a maratont az emberi kitartás egyik legnagyobb próbájának? Ismertesd a felkészülés és verseny közbeni legfontosabb szempontokat!</w:t>
      </w:r>
    </w:p>
    <w:p w14:paraId="516C89C3" w14:textId="77777777" w:rsidR="00385E23" w:rsidRPr="00385E23" w:rsidRDefault="00385E23" w:rsidP="00C53CFA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  <w:r w:rsidRPr="00385E23">
        <w:rPr>
          <w:rFonts w:ascii="Times New Roman" w:eastAsia="Times New Roman" w:hAnsi="Times New Roman" w:cs="Times New Roman"/>
          <w:i/>
          <w:iCs/>
          <w:color w:val="auto"/>
          <w:kern w:val="0"/>
          <w:szCs w:val="24"/>
          <w:lang w:val="hu-HU" w:eastAsia="hu-HU"/>
        </w:rPr>
        <w:t>(6 pont)</w:t>
      </w:r>
    </w:p>
    <w:p w14:paraId="05CC3E1A" w14:textId="77777777" w:rsidR="00975E4F" w:rsidRPr="00975E4F" w:rsidRDefault="00975E4F" w:rsidP="00975E4F">
      <w:pPr>
        <w:pStyle w:val="Listaszerbekezds"/>
        <w:numPr>
          <w:ilvl w:val="0"/>
          <w:numId w:val="16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975E4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maraton távja (42,195 km) extrém kitartást, energiamenedzsmentet és mentális erőt igényel.</w:t>
      </w:r>
    </w:p>
    <w:p w14:paraId="07771D93" w14:textId="77777777" w:rsidR="00975E4F" w:rsidRPr="00975E4F" w:rsidRDefault="00975E4F" w:rsidP="00975E4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7FB657BB" w14:textId="77777777" w:rsidR="00975E4F" w:rsidRPr="00975E4F" w:rsidRDefault="00975E4F" w:rsidP="00975E4F">
      <w:pPr>
        <w:pStyle w:val="Listaszerbekezds"/>
        <w:numPr>
          <w:ilvl w:val="0"/>
          <w:numId w:val="16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975E4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Felkészülés: fokozatos távnövelés, energiapótlás gyakorlása, mentális felkészülés stresszhez.</w:t>
      </w:r>
    </w:p>
    <w:p w14:paraId="11509E24" w14:textId="77777777" w:rsidR="00975E4F" w:rsidRPr="00975E4F" w:rsidRDefault="00975E4F" w:rsidP="00975E4F">
      <w:pPr>
        <w:spacing w:before="100" w:beforeAutospacing="1" w:after="100" w:afterAutospacing="1"/>
        <w:ind w:left="-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CCF92A2" w14:textId="77777777" w:rsidR="00975E4F" w:rsidRPr="00975E4F" w:rsidRDefault="00975E4F" w:rsidP="00975E4F">
      <w:pPr>
        <w:pStyle w:val="Listaszerbekezds"/>
        <w:numPr>
          <w:ilvl w:val="0"/>
          <w:numId w:val="16"/>
        </w:num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975E4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Verseny közben: frissítés, hidratálás, ritmus tartása és a holtpont leküzdése elengedhetetlenek.</w:t>
      </w:r>
    </w:p>
    <w:p w14:paraId="79BDBFC2" w14:textId="77777777" w:rsidR="00C53CFA" w:rsidRDefault="00C53CFA" w:rsidP="00C53CF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7F72815D" w14:textId="77777777" w:rsidR="00C53CFA" w:rsidRPr="00C53CFA" w:rsidRDefault="00C53CFA" w:rsidP="00C53CF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7.</w:t>
      </w:r>
      <w:r w:rsidR="00385E23"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Nevezz meg legalább három világhírű futót, és írd le, milyen versenyszám</w:t>
      </w:r>
      <w:r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ban vált</w:t>
      </w:r>
      <w:r w:rsidR="00385E23" w:rsidRPr="00C53CF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 xml:space="preserve"> híressé!</w:t>
      </w:r>
    </w:p>
    <w:p w14:paraId="66D9D1C8" w14:textId="77777777" w:rsidR="00A81C13" w:rsidRPr="00C53CFA" w:rsidRDefault="00C53CFA" w:rsidP="00C53CFA">
      <w:pPr>
        <w:spacing w:before="100" w:beforeAutospacing="1" w:after="100" w:afterAutospacing="1"/>
        <w:ind w:left="360" w:right="0"/>
        <w:outlineLvl w:val="2"/>
        <w:rPr>
          <w:rFonts w:ascii="Times New Roman" w:eastAsia="Times New Roman" w:hAnsi="Times New Roman" w:cs="Times New Roman"/>
          <w:bCs/>
          <w:i/>
          <w:color w:val="auto"/>
          <w:kern w:val="0"/>
          <w:sz w:val="27"/>
          <w:szCs w:val="27"/>
          <w:lang w:val="hu-HU" w:eastAsia="hu-HU"/>
        </w:rPr>
      </w:pPr>
      <w:r>
        <w:rPr>
          <w:rFonts w:ascii="Times New Roman" w:eastAsia="Times New Roman" w:hAnsi="Times New Roman" w:cs="Times New Roman"/>
          <w:bCs/>
          <w:i/>
          <w:color w:val="auto"/>
          <w:kern w:val="0"/>
          <w:sz w:val="27"/>
          <w:szCs w:val="27"/>
          <w:lang w:val="hu-HU" w:eastAsia="hu-HU"/>
        </w:rPr>
        <w:t>(</w:t>
      </w:r>
      <w:r w:rsidRPr="00C53CFA">
        <w:rPr>
          <w:rFonts w:ascii="Times New Roman" w:eastAsia="Times New Roman" w:hAnsi="Times New Roman" w:cs="Times New Roman"/>
          <w:bCs/>
          <w:i/>
          <w:color w:val="auto"/>
          <w:kern w:val="0"/>
          <w:sz w:val="27"/>
          <w:szCs w:val="27"/>
          <w:lang w:val="hu-HU" w:eastAsia="hu-HU"/>
        </w:rPr>
        <w:t>3pont</w:t>
      </w:r>
      <w:r>
        <w:rPr>
          <w:rFonts w:ascii="Times New Roman" w:eastAsia="Times New Roman" w:hAnsi="Times New Roman" w:cs="Times New Roman"/>
          <w:bCs/>
          <w:i/>
          <w:color w:val="auto"/>
          <w:kern w:val="0"/>
          <w:sz w:val="27"/>
          <w:szCs w:val="27"/>
          <w:lang w:val="hu-HU" w:eastAsia="hu-HU"/>
        </w:rPr>
        <w:t>)</w:t>
      </w:r>
    </w:p>
    <w:p w14:paraId="7061A15E" w14:textId="77777777" w:rsidR="00975E4F" w:rsidRPr="00975E4F" w:rsidRDefault="00975E4F" w:rsidP="00975E4F">
      <w:pPr>
        <w:pStyle w:val="Alrs"/>
        <w:numPr>
          <w:ilvl w:val="0"/>
          <w:numId w:val="17"/>
        </w:numPr>
        <w:ind w:left="360"/>
        <w:rPr>
          <w:color w:val="000000" w:themeColor="text1"/>
          <w:sz w:val="32"/>
          <w:szCs w:val="32"/>
        </w:rPr>
      </w:pPr>
      <w:proofErr w:type="spellStart"/>
      <w:r w:rsidRPr="00975E4F">
        <w:rPr>
          <w:color w:val="000000" w:themeColor="text1"/>
          <w:sz w:val="32"/>
          <w:szCs w:val="32"/>
        </w:rPr>
        <w:t>Usain</w:t>
      </w:r>
      <w:proofErr w:type="spellEnd"/>
      <w:r w:rsidRPr="00975E4F">
        <w:rPr>
          <w:color w:val="000000" w:themeColor="text1"/>
          <w:sz w:val="32"/>
          <w:szCs w:val="32"/>
        </w:rPr>
        <w:t xml:space="preserve"> Bolt (100 m, 200 m): többszörös olimpiai bajnok, világcsúcstartó.</w:t>
      </w:r>
    </w:p>
    <w:p w14:paraId="6C789932" w14:textId="77777777" w:rsidR="00975E4F" w:rsidRPr="00975E4F" w:rsidRDefault="00975E4F" w:rsidP="00975E4F">
      <w:pPr>
        <w:pStyle w:val="Alrs"/>
        <w:ind w:left="-360"/>
        <w:rPr>
          <w:color w:val="000000" w:themeColor="text1"/>
          <w:sz w:val="32"/>
          <w:szCs w:val="32"/>
        </w:rPr>
      </w:pPr>
    </w:p>
    <w:p w14:paraId="6999F6E4" w14:textId="77777777" w:rsidR="00975E4F" w:rsidRPr="00975E4F" w:rsidRDefault="00975E4F" w:rsidP="00975E4F">
      <w:pPr>
        <w:pStyle w:val="Alrs"/>
        <w:numPr>
          <w:ilvl w:val="0"/>
          <w:numId w:val="17"/>
        </w:numPr>
        <w:ind w:left="360"/>
        <w:rPr>
          <w:color w:val="000000" w:themeColor="text1"/>
          <w:sz w:val="32"/>
          <w:szCs w:val="32"/>
        </w:rPr>
      </w:pPr>
      <w:proofErr w:type="spellStart"/>
      <w:r w:rsidRPr="00975E4F">
        <w:rPr>
          <w:color w:val="000000" w:themeColor="text1"/>
          <w:sz w:val="32"/>
          <w:szCs w:val="32"/>
        </w:rPr>
        <w:t>Eliud</w:t>
      </w:r>
      <w:proofErr w:type="spellEnd"/>
      <w:r w:rsidRPr="00975E4F">
        <w:rPr>
          <w:color w:val="000000" w:themeColor="text1"/>
          <w:sz w:val="32"/>
          <w:szCs w:val="32"/>
        </w:rPr>
        <w:t xml:space="preserve"> </w:t>
      </w:r>
      <w:proofErr w:type="spellStart"/>
      <w:r w:rsidRPr="00975E4F">
        <w:rPr>
          <w:color w:val="000000" w:themeColor="text1"/>
          <w:sz w:val="32"/>
          <w:szCs w:val="32"/>
        </w:rPr>
        <w:t>Kipchoge</w:t>
      </w:r>
      <w:proofErr w:type="spellEnd"/>
      <w:r w:rsidRPr="00975E4F">
        <w:rPr>
          <w:color w:val="000000" w:themeColor="text1"/>
          <w:sz w:val="32"/>
          <w:szCs w:val="32"/>
        </w:rPr>
        <w:t xml:space="preserve"> (maraton): olimpia bajnok, világcsúcstartó maratonfutásban.</w:t>
      </w:r>
    </w:p>
    <w:p w14:paraId="52A1800A" w14:textId="77777777" w:rsidR="00975E4F" w:rsidRPr="00975E4F" w:rsidRDefault="00975E4F" w:rsidP="00975E4F">
      <w:pPr>
        <w:pStyle w:val="Alrs"/>
        <w:ind w:left="-360"/>
        <w:rPr>
          <w:color w:val="000000" w:themeColor="text1"/>
          <w:sz w:val="32"/>
          <w:szCs w:val="32"/>
        </w:rPr>
      </w:pPr>
    </w:p>
    <w:p w14:paraId="2C3DA4A4" w14:textId="18B9D91A" w:rsidR="007E2459" w:rsidRPr="00975E4F" w:rsidRDefault="00975E4F" w:rsidP="00975E4F">
      <w:pPr>
        <w:pStyle w:val="Alrs"/>
        <w:numPr>
          <w:ilvl w:val="0"/>
          <w:numId w:val="17"/>
        </w:numPr>
        <w:ind w:left="360"/>
        <w:rPr>
          <w:color w:val="000000" w:themeColor="text1"/>
          <w:sz w:val="32"/>
          <w:szCs w:val="32"/>
        </w:rPr>
      </w:pPr>
      <w:r w:rsidRPr="00975E4F">
        <w:rPr>
          <w:color w:val="000000" w:themeColor="text1"/>
          <w:sz w:val="32"/>
          <w:szCs w:val="32"/>
        </w:rPr>
        <w:t xml:space="preserve">Mo </w:t>
      </w:r>
      <w:proofErr w:type="spellStart"/>
      <w:r w:rsidRPr="00975E4F">
        <w:rPr>
          <w:color w:val="000000" w:themeColor="text1"/>
          <w:sz w:val="32"/>
          <w:szCs w:val="32"/>
        </w:rPr>
        <w:t>Farah</w:t>
      </w:r>
      <w:proofErr w:type="spellEnd"/>
      <w:r w:rsidRPr="00975E4F">
        <w:rPr>
          <w:color w:val="000000" w:themeColor="text1"/>
          <w:sz w:val="32"/>
          <w:szCs w:val="32"/>
        </w:rPr>
        <w:t xml:space="preserve"> (5000 m, 10 000 m): olimpiai bajnok hosszútávfutásban.</w:t>
      </w:r>
    </w:p>
    <w:sectPr w:rsidR="007E2459" w:rsidRPr="00975E4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95E17" w14:textId="77777777" w:rsidR="001305AF" w:rsidRDefault="001305AF" w:rsidP="00A66B18">
      <w:pPr>
        <w:spacing w:before="0" w:after="0"/>
      </w:pPr>
      <w:r>
        <w:separator/>
      </w:r>
    </w:p>
  </w:endnote>
  <w:endnote w:type="continuationSeparator" w:id="0">
    <w:p w14:paraId="74287FAB" w14:textId="77777777" w:rsidR="001305AF" w:rsidRDefault="001305AF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EC958" w14:textId="77777777" w:rsidR="001305AF" w:rsidRDefault="001305AF" w:rsidP="00A66B18">
      <w:pPr>
        <w:spacing w:before="0" w:after="0"/>
      </w:pPr>
      <w:r>
        <w:separator/>
      </w:r>
    </w:p>
  </w:footnote>
  <w:footnote w:type="continuationSeparator" w:id="0">
    <w:p w14:paraId="4AE3D82E" w14:textId="77777777" w:rsidR="001305AF" w:rsidRDefault="001305AF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7608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F28957" wp14:editId="718B7CD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CACAB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13E2"/>
    <w:multiLevelType w:val="hybridMultilevel"/>
    <w:tmpl w:val="C10221F4"/>
    <w:lvl w:ilvl="0" w:tplc="0CE62B34">
      <w:start w:val="3"/>
      <w:numFmt w:val="decimal"/>
      <w:lvlText w:val="(%1"/>
      <w:lvlJc w:val="left"/>
      <w:pPr>
        <w:ind w:left="720" w:hanging="360"/>
      </w:pPr>
      <w:rPr>
        <w:rFonts w:hint="default"/>
        <w:i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82BE2"/>
    <w:multiLevelType w:val="multilevel"/>
    <w:tmpl w:val="504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43FCE"/>
    <w:multiLevelType w:val="hybridMultilevel"/>
    <w:tmpl w:val="1A54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653C7"/>
    <w:multiLevelType w:val="hybridMultilevel"/>
    <w:tmpl w:val="6A3E4EC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B47258"/>
    <w:multiLevelType w:val="multilevel"/>
    <w:tmpl w:val="F95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2102"/>
    <w:multiLevelType w:val="multilevel"/>
    <w:tmpl w:val="ECD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62D5D"/>
    <w:multiLevelType w:val="multilevel"/>
    <w:tmpl w:val="48B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(%2"/>
      <w:lvlJc w:val="left"/>
      <w:pPr>
        <w:ind w:left="1440" w:hanging="360"/>
      </w:pPr>
      <w:rPr>
        <w:rFonts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2549"/>
    <w:multiLevelType w:val="hybridMultilevel"/>
    <w:tmpl w:val="156066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70CD1"/>
    <w:multiLevelType w:val="hybridMultilevel"/>
    <w:tmpl w:val="C25E2E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83B4E"/>
    <w:multiLevelType w:val="multilevel"/>
    <w:tmpl w:val="E1A4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B2D9E"/>
    <w:multiLevelType w:val="hybridMultilevel"/>
    <w:tmpl w:val="830CD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B73E0"/>
    <w:multiLevelType w:val="hybridMultilevel"/>
    <w:tmpl w:val="69D44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31C7E"/>
    <w:multiLevelType w:val="multilevel"/>
    <w:tmpl w:val="907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31908"/>
    <w:multiLevelType w:val="hybridMultilevel"/>
    <w:tmpl w:val="EC0C3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C2805"/>
    <w:multiLevelType w:val="multilevel"/>
    <w:tmpl w:val="E3F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E5017"/>
    <w:multiLevelType w:val="multilevel"/>
    <w:tmpl w:val="8F2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112DC"/>
    <w:multiLevelType w:val="multilevel"/>
    <w:tmpl w:val="696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4"/>
  </w:num>
  <w:num w:numId="4">
    <w:abstractNumId w:val="15"/>
  </w:num>
  <w:num w:numId="5">
    <w:abstractNumId w:val="1"/>
  </w:num>
  <w:num w:numId="6">
    <w:abstractNumId w:val="5"/>
  </w:num>
  <w:num w:numId="7">
    <w:abstractNumId w:val="4"/>
  </w:num>
  <w:num w:numId="8">
    <w:abstractNumId w:val="12"/>
  </w:num>
  <w:num w:numId="9">
    <w:abstractNumId w:val="6"/>
  </w:num>
  <w:num w:numId="10">
    <w:abstractNumId w:val="0"/>
  </w:num>
  <w:num w:numId="11">
    <w:abstractNumId w:val="3"/>
  </w:num>
  <w:num w:numId="12">
    <w:abstractNumId w:val="13"/>
  </w:num>
  <w:num w:numId="13">
    <w:abstractNumId w:val="2"/>
  </w:num>
  <w:num w:numId="14">
    <w:abstractNumId w:val="7"/>
  </w:num>
  <w:num w:numId="15">
    <w:abstractNumId w:val="8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C13"/>
    <w:rsid w:val="00083BAA"/>
    <w:rsid w:val="000B21F0"/>
    <w:rsid w:val="0010680C"/>
    <w:rsid w:val="001305AF"/>
    <w:rsid w:val="00152B0B"/>
    <w:rsid w:val="001766D6"/>
    <w:rsid w:val="00192419"/>
    <w:rsid w:val="001A462D"/>
    <w:rsid w:val="001C270D"/>
    <w:rsid w:val="001D0B5A"/>
    <w:rsid w:val="001E1FB6"/>
    <w:rsid w:val="001E2320"/>
    <w:rsid w:val="00214E28"/>
    <w:rsid w:val="00230EDF"/>
    <w:rsid w:val="0026190A"/>
    <w:rsid w:val="00306471"/>
    <w:rsid w:val="00352B81"/>
    <w:rsid w:val="00385E23"/>
    <w:rsid w:val="00394757"/>
    <w:rsid w:val="003A0150"/>
    <w:rsid w:val="003C418B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E2459"/>
    <w:rsid w:val="007F5192"/>
    <w:rsid w:val="00975E4F"/>
    <w:rsid w:val="009F6646"/>
    <w:rsid w:val="00A26FE7"/>
    <w:rsid w:val="00A527FF"/>
    <w:rsid w:val="00A66B18"/>
    <w:rsid w:val="00A6783B"/>
    <w:rsid w:val="00A81C13"/>
    <w:rsid w:val="00A96CF8"/>
    <w:rsid w:val="00AA089B"/>
    <w:rsid w:val="00AE1388"/>
    <w:rsid w:val="00AF3982"/>
    <w:rsid w:val="00B50294"/>
    <w:rsid w:val="00B57D6E"/>
    <w:rsid w:val="00C53CFA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0417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385E23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22"/>
    <w:qFormat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msor3Char">
    <w:name w:val="Címsor 3 Char"/>
    <w:basedOn w:val="Bekezdsalapbettpusa"/>
    <w:link w:val="Cmsor3"/>
    <w:uiPriority w:val="9"/>
    <w:rsid w:val="00385E23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character" w:styleId="Kiemels">
    <w:name w:val="Emphasis"/>
    <w:basedOn w:val="Bekezdsalapbettpusa"/>
    <w:uiPriority w:val="20"/>
    <w:qFormat/>
    <w:rsid w:val="00385E23"/>
    <w:rPr>
      <w:i/>
      <w:iCs/>
    </w:rPr>
  </w:style>
  <w:style w:type="paragraph" w:styleId="Listaszerbekezds">
    <w:name w:val="List Paragraph"/>
    <w:basedOn w:val="Norml"/>
    <w:uiPriority w:val="34"/>
    <w:semiHidden/>
    <w:rsid w:val="00385E2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8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9</Pages>
  <Words>1147</Words>
  <Characters>7916</Characters>
  <Application>Microsoft Office Word</Application>
  <DocSecurity>0</DocSecurity>
  <Lines>65</Lines>
  <Paragraphs>18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2025-09-15T03:35:00Z</dcterms:created>
  <dcterms:modified xsi:type="dcterms:W3CDTF">2025-09-17T07:03:00Z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