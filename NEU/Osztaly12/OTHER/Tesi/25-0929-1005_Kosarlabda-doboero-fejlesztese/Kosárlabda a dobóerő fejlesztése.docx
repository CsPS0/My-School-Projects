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6DBDD173" w14:textId="77777777" w:rsidTr="007F6C1D">
        <w:trPr>
          <w:trHeight w:val="270"/>
          <w:jc w:val="center"/>
        </w:trPr>
        <w:tc>
          <w:tcPr>
            <w:tcW w:w="10466" w:type="dxa"/>
          </w:tcPr>
          <w:p w14:paraId="2C525619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593B33B7" wp14:editId="4F3BCD78">
                      <wp:extent cx="5857875" cy="407670"/>
                      <wp:effectExtent l="19050" t="19050" r="28575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57875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56BD7E4B" w14:textId="77777777" w:rsidR="00A66B18" w:rsidRDefault="007F6C1D" w:rsidP="007F6C1D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3EA2E57A" w14:textId="77777777" w:rsidR="007F6C1D" w:rsidRPr="007F6C1D" w:rsidRDefault="007F6C1D" w:rsidP="007F6C1D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lang w:bidi="hu"/>
                                    </w:rPr>
                                  </w:pPr>
                                  <w:r w:rsidRPr="007F6C1D">
                                    <w:rPr>
                                      <w:sz w:val="28"/>
                                      <w:szCs w:val="28"/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3B33B7" id="Alakzat 61" o:spid="_x0000_s1026" style="width:461.2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56BD7E4B" w14:textId="77777777" w:rsidR="00A66B18" w:rsidRDefault="007F6C1D" w:rsidP="007F6C1D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14:paraId="3EA2E57A" w14:textId="77777777" w:rsidR="007F6C1D" w:rsidRPr="007F6C1D" w:rsidRDefault="007F6C1D" w:rsidP="007F6C1D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hu"/>
                              </w:rPr>
                            </w:pPr>
                            <w:r w:rsidRPr="007F6C1D">
                              <w:rPr>
                                <w:sz w:val="28"/>
                                <w:szCs w:val="28"/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261916D9" w14:textId="77777777" w:rsidR="00A66B18" w:rsidRDefault="00A66B18" w:rsidP="00A6783B">
      <w:pPr>
        <w:pStyle w:val="Alrs"/>
        <w:rPr>
          <w:color w:val="000000" w:themeColor="text1"/>
        </w:rPr>
      </w:pPr>
    </w:p>
    <w:p w14:paraId="2B8E563B" w14:textId="77777777" w:rsidR="007F6C1D" w:rsidRDefault="007F6C1D" w:rsidP="00A6783B">
      <w:pPr>
        <w:pStyle w:val="Alrs"/>
        <w:rPr>
          <w:color w:val="000000" w:themeColor="text1"/>
        </w:rPr>
      </w:pPr>
    </w:p>
    <w:p w14:paraId="0E8ECF48" w14:textId="77777777" w:rsidR="007F6C1D" w:rsidRDefault="007F6C1D" w:rsidP="00A6783B">
      <w:pPr>
        <w:pStyle w:val="Alrs"/>
        <w:rPr>
          <w:color w:val="000000" w:themeColor="text1"/>
        </w:rPr>
      </w:pPr>
    </w:p>
    <w:p w14:paraId="17B2B954" w14:textId="77777777" w:rsidR="007F6C1D" w:rsidRPr="007F6C1D" w:rsidRDefault="007F6C1D" w:rsidP="007F6C1D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44"/>
          <w:szCs w:val="44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44"/>
          <w:szCs w:val="44"/>
          <w:lang w:val="hu-HU" w:eastAsia="hu-HU"/>
        </w:rPr>
        <w:t>Kosárlabda- dobóerő fejlesztés</w:t>
      </w:r>
    </w:p>
    <w:p w14:paraId="3E7C7986" w14:textId="77777777" w:rsidR="007F6C1D" w:rsidRPr="007F6C1D" w:rsidRDefault="007F6C1D" w:rsidP="007F6C1D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</w:p>
    <w:p w14:paraId="484ED163" w14:textId="77777777" w:rsidR="006158DE" w:rsidRDefault="007F6C1D" w:rsidP="007F6C1D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kosárlabda egyik legfontosabb 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alapkészsége a pontos és hatékony dobás.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A dobás sikeressége több tényezőtől függ: 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technikai kivitelezéstől, koncentrációtól, ritmustól, illetve a megfelelő fizikai alapoktól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.</w:t>
      </w:r>
    </w:p>
    <w:p w14:paraId="12C3964A" w14:textId="77777777" w:rsidR="007F6C1D" w:rsidRPr="007F6C1D" w:rsidRDefault="007F6C1D" w:rsidP="006158DE">
      <w:pPr>
        <w:spacing w:before="100" w:beforeAutospacing="1" w:after="100" w:afterAutospacing="1" w:line="360" w:lineRule="auto"/>
        <w:ind w:left="0" w:right="0"/>
        <w:jc w:val="both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Ezek közül kiemelt szerepet játszik a </w:t>
      </w:r>
      <w:r w:rsidRPr="007F6C1D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val="hu-HU" w:eastAsia="hu-HU"/>
        </w:rPr>
        <w:t>dobóerő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, amely lehetővé teszi, hogy a játékos nagyobb távolságból, stabilabban és pontosabban tudja eljuttatni a labdát a gyűrűbe.</w:t>
      </w:r>
    </w:p>
    <w:p w14:paraId="746947C2" w14:textId="77777777" w:rsidR="007F6C1D" w:rsidRPr="007F6C1D" w:rsidRDefault="007F6C1D" w:rsidP="007F6C1D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dobóerő 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nem pusztán a karizmok erejét jelenti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. 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Összetett, teljes testet igénybe vevő mozgásról van szó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, amelyben részt vesznek </w:t>
      </w:r>
      <w:r w:rsidRPr="007F6C1D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>a lábak, a törzs izomzata, a vállak és az alkar is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. Ezért a fejlesztéséhez komplex, több területet érintő edzésmunka szükséges.</w:t>
      </w:r>
    </w:p>
    <w:p w14:paraId="05F2C422" w14:textId="77777777" w:rsidR="007F6C1D" w:rsidRPr="007F6C1D" w:rsidRDefault="007F6C1D" w:rsidP="007F6C1D">
      <w:pPr>
        <w:spacing w:before="0" w:after="0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4D5AFA22" w14:textId="77777777" w:rsidR="007F6C1D" w:rsidRPr="007F6C1D" w:rsidRDefault="007F6C1D" w:rsidP="007F6C1D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1. A dobóerő összetevői</w:t>
      </w:r>
    </w:p>
    <w:p w14:paraId="363AC384" w14:textId="77777777" w:rsidR="007F6C1D" w:rsidRPr="007F6C1D" w:rsidRDefault="007F6C1D" w:rsidP="007F6C1D">
      <w:p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Lábak ereje és robbanékonysága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u w:val="single"/>
          <w:lang w:val="hu-HU" w:eastAsia="hu-HU"/>
        </w:rPr>
        <w:br/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dobás alapja a talajról való elrugaszkodás. 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 xml:space="preserve">Minél erősebbek a 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lastRenderedPageBreak/>
        <w:t>lábak, annál stabilabb és magasabb az ugrás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, ami hozzájárul a dobás könnyebb kivitelezéséhez.</w:t>
      </w:r>
    </w:p>
    <w:p w14:paraId="076B7EA4" w14:textId="77777777" w:rsidR="007F6C1D" w:rsidRDefault="007F6C1D" w:rsidP="007F6C1D">
      <w:p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Törzs stabilitása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u w:val="single"/>
          <w:lang w:val="hu-HU" w:eastAsia="hu-HU"/>
        </w:rPr>
        <w:br/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A has- és hátizmok segítik a mozdulat kontrollját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, az erőátvitelt a lábakból a felsőtestbe, és megakadályozzák az egyensúlyvesztést.</w:t>
      </w:r>
    </w:p>
    <w:p w14:paraId="41E60B55" w14:textId="77777777" w:rsidR="007F6C1D" w:rsidRPr="007F6C1D" w:rsidRDefault="007F6C1D" w:rsidP="007F6C1D">
      <w:p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314D86BC" w14:textId="77777777" w:rsidR="007F6C1D" w:rsidRDefault="007F6C1D" w:rsidP="006158DE">
      <w:p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Váll- és karizomzat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u w:val="single"/>
          <w:lang w:val="hu-HU" w:eastAsia="hu-HU"/>
        </w:rPr>
        <w:br/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dobás végső fázisát 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 xml:space="preserve">a váll, a </w:t>
      </w:r>
      <w:proofErr w:type="spellStart"/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tricepsz</w:t>
      </w:r>
      <w:proofErr w:type="spellEnd"/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 xml:space="preserve"> és az alkar végzi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. Az izmok erőssége és állóképessége biztosítja, hogy a játékos 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ne fáradjon el gyorsan a mérkőzés folyamán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, és a dobások a végjátékban is pontosak maradjanak.</w:t>
      </w:r>
    </w:p>
    <w:p w14:paraId="06369F62" w14:textId="77777777" w:rsidR="006158DE" w:rsidRPr="007F6C1D" w:rsidRDefault="006158DE" w:rsidP="006158DE">
      <w:p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788D3835" w14:textId="77777777" w:rsidR="007F6C1D" w:rsidRPr="007F6C1D" w:rsidRDefault="007F6C1D" w:rsidP="007F6C1D">
      <w:p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Koordináció és ritmus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u w:val="single"/>
          <w:lang w:val="hu-HU" w:eastAsia="hu-HU"/>
        </w:rPr>
        <w:br/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Az erő önmagában kevés: 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szükség van a mozgás megfelelő időzítésére és összehangolására is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, hogy az energia áramlása hatékony legyen.</w:t>
      </w:r>
    </w:p>
    <w:p w14:paraId="5CB23FA4" w14:textId="77777777" w:rsidR="007F6C1D" w:rsidRDefault="007F6C1D" w:rsidP="007F6C1D">
      <w:pPr>
        <w:spacing w:before="0" w:after="0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3D40501E" w14:textId="77777777" w:rsidR="006158DE" w:rsidRDefault="006158DE" w:rsidP="007F6C1D">
      <w:pPr>
        <w:spacing w:before="0" w:after="0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674E6B0F" w14:textId="77777777" w:rsidR="006158DE" w:rsidRDefault="006158DE" w:rsidP="007F6C1D">
      <w:pPr>
        <w:spacing w:before="0" w:after="0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466E0853" w14:textId="77777777" w:rsidR="006158DE" w:rsidRDefault="006158DE" w:rsidP="007F6C1D">
      <w:pPr>
        <w:spacing w:before="0" w:after="0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064224E2" w14:textId="77777777" w:rsidR="006158DE" w:rsidRPr="007F6C1D" w:rsidRDefault="006158DE" w:rsidP="007F6C1D">
      <w:pPr>
        <w:spacing w:before="0" w:after="0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328DA594" w14:textId="77777777" w:rsidR="007F6C1D" w:rsidRPr="007F6C1D" w:rsidRDefault="007F6C1D" w:rsidP="007F6C1D">
      <w:pPr>
        <w:spacing w:before="100" w:beforeAutospacing="1" w:after="100" w:afterAutospacing="1" w:line="36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lastRenderedPageBreak/>
        <w:t>2. Dobóerő fejlesztésének módszerei</w:t>
      </w:r>
    </w:p>
    <w:p w14:paraId="7F15F06F" w14:textId="77777777" w:rsidR="007F6C1D" w:rsidRPr="007F6C1D" w:rsidRDefault="007F6C1D" w:rsidP="007F6C1D">
      <w:pPr>
        <w:spacing w:before="100" w:beforeAutospacing="1" w:after="100" w:afterAutospacing="1" w:line="360" w:lineRule="auto"/>
        <w:ind w:left="0" w:right="0"/>
        <w:outlineLvl w:val="3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Erősítő gyakorlatok</w:t>
      </w:r>
    </w:p>
    <w:p w14:paraId="07B5D215" w14:textId="77777777" w:rsidR="007F6C1D" w:rsidRPr="007F6C1D" w:rsidRDefault="007F6C1D" w:rsidP="007F6C1D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Lábizom fejlesztése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: guggolások, kitörések, súlyzóval végzett lábgyakorlatok, </w:t>
      </w:r>
      <w:proofErr w:type="spellStart"/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pliometrikus</w:t>
      </w:r>
      <w:proofErr w:type="spellEnd"/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ugrások.</w:t>
      </w:r>
    </w:p>
    <w:p w14:paraId="65491790" w14:textId="77777777" w:rsidR="007F6C1D" w:rsidRPr="007F6C1D" w:rsidRDefault="007F6C1D" w:rsidP="007F6C1D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Törzsizom erősítése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: </w:t>
      </w:r>
      <w:proofErr w:type="spellStart"/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plank</w:t>
      </w:r>
      <w:proofErr w:type="spellEnd"/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, orosz twist, hasprés, medicinlabdás gyakorlatok.</w:t>
      </w:r>
    </w:p>
    <w:p w14:paraId="4019E866" w14:textId="77777777" w:rsidR="007F6C1D" w:rsidRPr="007F6C1D" w:rsidRDefault="007F6C1D" w:rsidP="007F6C1D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Kar- és vállizom edzése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: fekvenyomás, vállnyomás, </w:t>
      </w:r>
      <w:proofErr w:type="spellStart"/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tolódzkodás</w:t>
      </w:r>
      <w:proofErr w:type="spellEnd"/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, bicepsz- és </w:t>
      </w:r>
      <w:proofErr w:type="spellStart"/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tricepszgyakorlatok</w:t>
      </w:r>
      <w:proofErr w:type="spellEnd"/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.</w:t>
      </w:r>
    </w:p>
    <w:p w14:paraId="3CF558E9" w14:textId="77777777" w:rsidR="007F6C1D" w:rsidRPr="007F6C1D" w:rsidRDefault="007F6C1D" w:rsidP="007F6C1D">
      <w:pPr>
        <w:spacing w:before="100" w:beforeAutospacing="1" w:after="100" w:afterAutospacing="1" w:line="360" w:lineRule="auto"/>
        <w:ind w:left="0" w:right="0"/>
        <w:outlineLvl w:val="3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</w:pPr>
      <w:proofErr w:type="spellStart"/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Pliometria</w:t>
      </w:r>
      <w:proofErr w:type="spellEnd"/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 xml:space="preserve"> és robbanékonyság</w:t>
      </w:r>
    </w:p>
    <w:p w14:paraId="2B60C3E7" w14:textId="77777777" w:rsidR="007F6C1D" w:rsidRPr="00DE20FD" w:rsidRDefault="007F6C1D" w:rsidP="00DE20FD">
      <w:pPr>
        <w:spacing w:before="0" w:after="0" w:line="360" w:lineRule="auto"/>
        <w:ind w:left="0" w:right="0" w:firstLine="72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7F6C1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A </w:t>
      </w:r>
      <w:proofErr w:type="spellStart"/>
      <w:r w:rsidRPr="007F6C1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val="hu-HU" w:eastAsia="hu-HU"/>
        </w:rPr>
        <w:t>pliometria</w:t>
      </w:r>
      <w:proofErr w:type="spellEnd"/>
      <w:r w:rsidRPr="007F6C1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olyan edzésmódszer, amely gyors, robbanékony mozgásokat (pl. ugrásokat, dobásokat) használ az ideg-izom rendszer fejlesztésére, a gyors </w:t>
      </w:r>
      <w:r w:rsidRPr="00DE20F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izom összehúzódás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és -elernyedés, valamint az elasztikus energia kihasználásával. Célja az erő, a rugalmasság és az </w:t>
      </w:r>
      <w:proofErr w:type="spellStart"/>
      <w:r w:rsidRPr="007F6C1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aerobikusan</w:t>
      </w:r>
      <w:proofErr w:type="spellEnd"/>
      <w:r w:rsidRPr="007F6C1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fejlett </w:t>
      </w:r>
      <w:proofErr w:type="spellStart"/>
      <w:r w:rsidRPr="007F6C1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neuromuszkuláris</w:t>
      </w:r>
      <w:proofErr w:type="spellEnd"/>
      <w:r w:rsidRPr="007F6C1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kapcsolat javítása, ami a sportteljesítmény növelésében segít. </w:t>
      </w:r>
    </w:p>
    <w:p w14:paraId="3A4845EB" w14:textId="77777777" w:rsidR="006158DE" w:rsidRPr="00DE20FD" w:rsidRDefault="006158DE" w:rsidP="00DE20FD">
      <w:pPr>
        <w:spacing w:before="0" w:after="0" w:line="360" w:lineRule="auto"/>
        <w:ind w:left="0" w:right="0" w:firstLine="72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</w:p>
    <w:p w14:paraId="01AF096A" w14:textId="77777777" w:rsidR="006158DE" w:rsidRPr="00DE20FD" w:rsidRDefault="006158DE" w:rsidP="00DE20FD">
      <w:pPr>
        <w:spacing w:before="0" w:after="0" w:line="360" w:lineRule="auto"/>
        <w:ind w:left="0" w:right="0" w:firstLine="72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eastAsia="hu-HU"/>
        </w:rPr>
      </w:pPr>
      <w:r w:rsidRPr="00DE20FD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u w:val="single"/>
          <w:lang w:eastAsia="hu-HU"/>
        </w:rPr>
        <w:t>Az elasztikus energia</w:t>
      </w:r>
      <w:r w:rsidRPr="00DE20F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eastAsia="hu-HU"/>
        </w:rPr>
        <w:t xml:space="preserve"> (vagy rugalmas energia) a </w:t>
      </w:r>
      <w:r w:rsidRPr="00DE20F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eastAsia="hu-HU"/>
        </w:rPr>
        <w:t>megnyújtott vagy összenyomott rugalmas testekben tárolt energia</w:t>
      </w:r>
      <w:r w:rsidRPr="00DE20F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eastAsia="hu-HU"/>
        </w:rPr>
        <w:t xml:space="preserve">, amely lehetővé teszi, hogy a test visszanyerje eredeti formáját, miután a deformáló erő megszűnik. </w:t>
      </w:r>
    </w:p>
    <w:p w14:paraId="3308CE19" w14:textId="77777777" w:rsidR="006158DE" w:rsidRPr="00DE20FD" w:rsidRDefault="006158DE" w:rsidP="00DE20FD">
      <w:pPr>
        <w:spacing w:before="0" w:after="0" w:line="360" w:lineRule="auto"/>
        <w:ind w:left="0" w:right="0" w:firstLine="72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eastAsia="hu-HU"/>
        </w:rPr>
      </w:pPr>
      <w:r w:rsidRPr="00DE20F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eastAsia="hu-HU"/>
        </w:rPr>
        <w:t>Ez az energia akkor keletkezik, amikor a rugalmas anyagot – például egy gumiszalagot vagy egy rugót – megnyújtjuk vagy összenyomjuk,</w:t>
      </w:r>
      <w:r w:rsidRPr="00DE20F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eastAsia="hu-HU"/>
        </w:rPr>
        <w:t xml:space="preserve"> és ez a tárolt energia képes mozgási energiává alakulni.</w:t>
      </w:r>
    </w:p>
    <w:p w14:paraId="73D75D76" w14:textId="77777777" w:rsidR="006158DE" w:rsidRPr="007F6C1D" w:rsidRDefault="006158DE" w:rsidP="007F6C1D">
      <w:pPr>
        <w:spacing w:before="0" w:after="0" w:line="360" w:lineRule="auto"/>
        <w:ind w:left="0"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</w:p>
    <w:p w14:paraId="28297A8B" w14:textId="77777777" w:rsidR="007F6C1D" w:rsidRPr="007F6C1D" w:rsidRDefault="007F6C1D" w:rsidP="007F6C1D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b/>
          <w:color w:val="112F51" w:themeColor="accent1" w:themeShade="BF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color w:val="112F51" w:themeColor="accent1" w:themeShade="BF"/>
          <w:kern w:val="0"/>
          <w:sz w:val="36"/>
          <w:szCs w:val="36"/>
          <w:lang w:val="hu-HU" w:eastAsia="hu-HU"/>
        </w:rPr>
        <w:lastRenderedPageBreak/>
        <w:t>A kosárlabda dinamikus sport, ezért a robbanékonyság kulcsfontosságú.</w:t>
      </w:r>
    </w:p>
    <w:p w14:paraId="5A4EF7F1" w14:textId="77777777" w:rsidR="007F6C1D" w:rsidRPr="007F6C1D" w:rsidRDefault="007F6C1D" w:rsidP="007F6C1D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>Ugrókötelezés</w:t>
      </w:r>
    </w:p>
    <w:p w14:paraId="228AC367" w14:textId="77777777" w:rsidR="007F6C1D" w:rsidRPr="007F6C1D" w:rsidRDefault="007F6C1D" w:rsidP="007F6C1D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>Dobozugrások (</w:t>
      </w:r>
      <w:proofErr w:type="spellStart"/>
      <w:r w:rsidRPr="007F6C1D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>box</w:t>
      </w:r>
      <w:proofErr w:type="spellEnd"/>
      <w:r w:rsidRPr="007F6C1D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 xml:space="preserve"> </w:t>
      </w:r>
      <w:proofErr w:type="spellStart"/>
      <w:r w:rsidRPr="007F6C1D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>jump</w:t>
      </w:r>
      <w:proofErr w:type="spellEnd"/>
      <w:r w:rsidRPr="007F6C1D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>)</w:t>
      </w:r>
    </w:p>
    <w:p w14:paraId="4076FAA5" w14:textId="77777777" w:rsidR="007F6C1D" w:rsidRPr="007F6C1D" w:rsidRDefault="007F6C1D" w:rsidP="007F6C1D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>Medicinlabdás dobások</w:t>
      </w:r>
    </w:p>
    <w:p w14:paraId="2F7A5692" w14:textId="77777777" w:rsidR="007F6C1D" w:rsidRDefault="007F6C1D" w:rsidP="007F6C1D">
      <w:pPr>
        <w:spacing w:before="100" w:beforeAutospacing="1" w:after="100" w:afterAutospacing="1" w:line="360" w:lineRule="auto"/>
        <w:ind w:left="0" w:right="0"/>
        <w:outlineLvl w:val="3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</w:pPr>
    </w:p>
    <w:p w14:paraId="0357F596" w14:textId="77777777" w:rsidR="007F6C1D" w:rsidRPr="007F6C1D" w:rsidRDefault="007F6C1D" w:rsidP="007F6C1D">
      <w:pPr>
        <w:spacing w:before="100" w:beforeAutospacing="1" w:after="100" w:afterAutospacing="1" w:line="360" w:lineRule="auto"/>
        <w:ind w:left="0" w:right="0"/>
        <w:outlineLvl w:val="3"/>
        <w:rPr>
          <w:rFonts w:ascii="Times New Roman" w:eastAsia="Times New Roman" w:hAnsi="Times New Roman" w:cs="Times New Roman"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7F6C1D">
        <w:rPr>
          <w:rFonts w:ascii="Times New Roman" w:eastAsia="Times New Roman" w:hAnsi="Times New Roman" w:cs="Times New Roman"/>
          <w:bCs/>
          <w:color w:val="FF0000"/>
          <w:kern w:val="0"/>
          <w:sz w:val="36"/>
          <w:szCs w:val="36"/>
          <w:u w:val="single"/>
          <w:lang w:val="hu-HU" w:eastAsia="hu-HU"/>
        </w:rPr>
        <w:t>Speciális kosárlabda-gyakorlatok</w:t>
      </w:r>
    </w:p>
    <w:p w14:paraId="60752719" w14:textId="77777777" w:rsidR="007F6C1D" w:rsidRPr="007F6C1D" w:rsidRDefault="007F6C1D" w:rsidP="007F6C1D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Dobóerő fejlesztő sorozatok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: hosszabb dobástávokról (pl. a hárompontos vonalon túlról) végzett ismétlések.</w:t>
      </w:r>
    </w:p>
    <w:p w14:paraId="0969DF59" w14:textId="77777777" w:rsidR="007F6C1D" w:rsidRPr="007F6C1D" w:rsidRDefault="007F6C1D" w:rsidP="007F6C1D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Súlyozott labdás dobások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: kissé nehezebb edzőlabdával végzett dobások, amelyek erősítik a váll- és karizmokat.</w:t>
      </w:r>
    </w:p>
    <w:p w14:paraId="3DAA1713" w14:textId="77777777" w:rsidR="007F6C1D" w:rsidRPr="007F6C1D" w:rsidRDefault="007F6C1D" w:rsidP="007F6C1D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Gyors egymás utáni dobások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: segítik a fáradás közbeni erő- és formafenntartást.</w:t>
      </w:r>
    </w:p>
    <w:p w14:paraId="41440127" w14:textId="77777777" w:rsidR="007F6C1D" w:rsidRPr="007F6C1D" w:rsidRDefault="007F6C1D" w:rsidP="007F6C1D">
      <w:pPr>
        <w:spacing w:before="0" w:after="0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68ED196B" w14:textId="77777777" w:rsidR="007F6C1D" w:rsidRPr="007F6C1D" w:rsidRDefault="007F6C1D" w:rsidP="007F6C1D">
      <w:pPr>
        <w:spacing w:before="100" w:beforeAutospacing="1" w:after="100" w:afterAutospacing="1" w:line="36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3. Regeneráció és technika szerepe</w:t>
      </w:r>
    </w:p>
    <w:p w14:paraId="6AF51F6B" w14:textId="77777777" w:rsidR="007F6C1D" w:rsidRPr="007F6C1D" w:rsidRDefault="007F6C1D" w:rsidP="00DE20FD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dobóerő fejlesztése során kiemelten fontos a 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regeneráció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. Az izmok csak 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pihenés közben épülnek és erősödnek, ezért a megfelelő alvás, nyújtás és táplálkozás alapvető.</w:t>
      </w:r>
    </w:p>
    <w:p w14:paraId="58C34E3F" w14:textId="77777777" w:rsidR="007F6C1D" w:rsidRPr="007F6C1D" w:rsidRDefault="007F6C1D" w:rsidP="00DE20FD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Emellett a technika is meghatározó: egy </w:t>
      </w:r>
      <w:r w:rsidRPr="007F6C1D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rossz dobómozdulat felesleges energiaveszteséggel jár,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míg a helyes technika lehetővé teszi, hogy a játékos kisebb erőfeszítéssel is nagyobb teljesítményt nyújtson.</w:t>
      </w:r>
    </w:p>
    <w:p w14:paraId="579DA2D3" w14:textId="77777777" w:rsidR="007F6C1D" w:rsidRPr="007F6C1D" w:rsidRDefault="007F6C1D" w:rsidP="007F6C1D">
      <w:pPr>
        <w:spacing w:before="0" w:after="0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557C4D9F" w14:textId="77777777" w:rsidR="007F6C1D" w:rsidRPr="007F6C1D" w:rsidRDefault="007F6C1D" w:rsidP="007F6C1D">
      <w:pPr>
        <w:spacing w:before="100" w:beforeAutospacing="1" w:after="100" w:afterAutospacing="1" w:line="36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7F6C1D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4. Mentális tényezők</w:t>
      </w:r>
    </w:p>
    <w:p w14:paraId="1CBAA5DB" w14:textId="77777777" w:rsidR="007F6C1D" w:rsidRDefault="007F6C1D" w:rsidP="007F6C1D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dobóerő nemcsak fizikai, </w:t>
      </w:r>
      <w:r w:rsidRPr="007F6C1D">
        <w:rPr>
          <w:rFonts w:ascii="Times New Roman" w:eastAsia="Times New Roman" w:hAnsi="Times New Roman" w:cs="Times New Roman"/>
          <w:b/>
          <w:color w:val="FF0000"/>
          <w:kern w:val="0"/>
          <w:sz w:val="36"/>
          <w:szCs w:val="36"/>
          <w:lang w:val="hu-HU" w:eastAsia="hu-HU"/>
        </w:rPr>
        <w:t>hanem pszichológiai kérdés is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. Az önbizalom, a koncentráció, a ritmusérzék és a nyugodt légzés segíti a játékost abban, hogy a megszerzett fizikai erőt hatékonyan </w:t>
      </w:r>
      <w:r w:rsidRPr="007F6C1D">
        <w:rPr>
          <w:rFonts w:ascii="Times New Roman" w:eastAsia="Times New Roman" w:hAnsi="Times New Roman" w:cs="Times New Roman"/>
          <w:b/>
          <w:color w:val="FF0000"/>
          <w:kern w:val="0"/>
          <w:sz w:val="36"/>
          <w:szCs w:val="36"/>
          <w:lang w:val="hu-HU" w:eastAsia="hu-HU"/>
        </w:rPr>
        <w:t>kamatoztassa</w:t>
      </w:r>
      <w:r w:rsidRPr="007F6C1D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 xml:space="preserve"> 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a pályán.</w:t>
      </w:r>
    </w:p>
    <w:p w14:paraId="3F7974E9" w14:textId="77777777" w:rsidR="007F6C1D" w:rsidRDefault="007F6C1D" w:rsidP="007F6C1D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3186EAE2" w14:textId="77777777" w:rsidR="007F6C1D" w:rsidRPr="006158DE" w:rsidRDefault="007F6C1D" w:rsidP="007F6C1D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val="hu-HU" w:eastAsia="hu-HU"/>
        </w:rPr>
      </w:pPr>
      <w:r w:rsidRPr="006158DE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bdr w:val="single" w:sz="4" w:space="0" w:color="auto"/>
          <w:lang w:val="hu-HU" w:eastAsia="hu-HU"/>
        </w:rPr>
        <w:t>Összegzés</w:t>
      </w:r>
    </w:p>
    <w:p w14:paraId="1FEDAA95" w14:textId="77777777" w:rsidR="006158DE" w:rsidRDefault="007F6C1D" w:rsidP="006158DE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kosárlabdában a dobóerő fejlesztése nem korlátozódik a karok megerősítésére. </w:t>
      </w:r>
      <w:r w:rsidRPr="00DE20FD">
        <w:rPr>
          <w:rFonts w:ascii="Times New Roman" w:eastAsia="Times New Roman" w:hAnsi="Times New Roman" w:cs="Times New Roman"/>
          <w:b/>
          <w:color w:val="FF0000"/>
          <w:kern w:val="0"/>
          <w:sz w:val="36"/>
          <w:szCs w:val="36"/>
          <w:lang w:val="hu-HU" w:eastAsia="hu-HU"/>
        </w:rPr>
        <w:t>Komplex edzésrendszerre van szükség, amely a lábak, a törzs és a felsőtest izmait egyaránt célozza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, valamint fejleszti a </w:t>
      </w:r>
      <w:r w:rsidRPr="00DE20FD">
        <w:rPr>
          <w:rFonts w:ascii="Times New Roman" w:eastAsia="Times New Roman" w:hAnsi="Times New Roman" w:cs="Times New Roman"/>
          <w:b/>
          <w:color w:val="FF0000"/>
          <w:kern w:val="0"/>
          <w:sz w:val="36"/>
          <w:szCs w:val="36"/>
          <w:lang w:val="hu-HU" w:eastAsia="hu-HU"/>
        </w:rPr>
        <w:t>koordinációt, a robbanékonyságot és a technikai kivitelezést</w:t>
      </w:r>
      <w:r w:rsidRPr="00DE20FD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>.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</w:t>
      </w:r>
    </w:p>
    <w:p w14:paraId="7BB5DEBB" w14:textId="77777777" w:rsidR="007F6C1D" w:rsidRDefault="007F6C1D" w:rsidP="006158DE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tudatos és folyamatos munka eredményeként a </w:t>
      </w:r>
      <w:r w:rsidRPr="00DE20FD">
        <w:rPr>
          <w:rFonts w:ascii="Times New Roman" w:eastAsia="Times New Roman" w:hAnsi="Times New Roman" w:cs="Times New Roman"/>
          <w:b/>
          <w:color w:val="FF0000"/>
          <w:kern w:val="0"/>
          <w:sz w:val="36"/>
          <w:szCs w:val="36"/>
          <w:lang w:val="hu-HU" w:eastAsia="hu-HU"/>
        </w:rPr>
        <w:t>játékos magabiztosabban, pontosabban és hatékonyabban tudja</w:t>
      </w:r>
      <w:r w:rsidRPr="007F6C1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végrehajtani dobásait, ami mérkőzéshelyzetben döntő előnyt jelenthet.</w:t>
      </w:r>
    </w:p>
    <w:p w14:paraId="0B2EAC84" w14:textId="77777777" w:rsidR="006158DE" w:rsidRDefault="006158DE" w:rsidP="006158DE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189CEBBE" w14:textId="77777777" w:rsidR="006158DE" w:rsidRDefault="006158DE" w:rsidP="006158DE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570C9CCE" w14:textId="77777777" w:rsidR="006158DE" w:rsidRPr="006158DE" w:rsidRDefault="006158DE" w:rsidP="006158DE">
      <w:pPr>
        <w:spacing w:before="100" w:beforeAutospacing="1" w:after="100" w:afterAutospacing="1" w:line="360" w:lineRule="auto"/>
        <w:ind w:left="0" w:right="0" w:firstLine="720"/>
        <w:jc w:val="center"/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</w:pP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 xml:space="preserve">Kérlek, válaszolj az alábbi kérdésekre, legalább 3 </w:t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u w:val="single"/>
          <w:lang w:val="hu-HU" w:eastAsia="hu-HU"/>
        </w:rPr>
        <w:t>önálló</w:t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>, összefüggő mondattal válaszolj</w:t>
      </w:r>
      <w:r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>, köszönöm</w:t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>!</w:t>
      </w:r>
    </w:p>
    <w:p w14:paraId="19E8814D" w14:textId="77777777" w:rsidR="007F6C1D" w:rsidRPr="007F6C1D" w:rsidRDefault="007F6C1D" w:rsidP="007F6C1D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07B5211F" w14:textId="77777777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6158DE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lastRenderedPageBreak/>
        <w:t>1. kérdés:</w:t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br/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Magyarázd el, miért nem elegendő csak a karok erősítése a dobóerő fejlesztéséhez a kosárlabdában!</w:t>
      </w:r>
    </w:p>
    <w:p w14:paraId="4AC453F0" w14:textId="6E0FF140" w:rsidR="006158DE" w:rsidRPr="006158DE" w:rsidRDefault="00741559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 xml:space="preserve">A dobóerő nem csak a karok erejétől függ, hanem egy komplex, egész testet igénybe vevő mozgás. A lábak, a törzs és a vállak is részt vesznek az erő létrehozásában és átadásában. Csak a karok erősítése nem biztosítja a stabilitást és a </w:t>
      </w:r>
      <w:proofErr w:type="spellStart"/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robbanékonyságot</w:t>
      </w:r>
      <w:proofErr w:type="spellEnd"/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, amelyek elengedhetetlenek a pontos és távolságos dobáshoz.</w:t>
      </w:r>
    </w:p>
    <w:p w14:paraId="68D5086F" w14:textId="77777777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</w:p>
    <w:p w14:paraId="4FB179E4" w14:textId="77777777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6158DE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2. kérdés:</w:t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br/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Hogyan segítik a lábak izmai a dobás kivitelezését, és miért fontos a robbanékonyság?</w:t>
      </w:r>
    </w:p>
    <w:p w14:paraId="669E0B6C" w14:textId="01BD8C00" w:rsidR="006158DE" w:rsidRPr="006158DE" w:rsidRDefault="00741559" w:rsidP="00741559">
      <w:pPr>
        <w:ind w:lef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A lábak ereje és robbanékonysága alapozza meg a talajról való elrugaszkodást, ami stabilabb és magasabb ugrást eredményez. Ez a jobb lábmunka lehetővé teszi a dobás könnyebb és hatékonyabb kivitelezését. A robbanékonyság javítja az izomreakciók sebességét és a koordinációt, ami kulcsfontosságú a dinamikus sportban, mint a kosárlabda.</w:t>
      </w:r>
    </w:p>
    <w:p w14:paraId="58292824" w14:textId="77777777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</w:p>
    <w:p w14:paraId="3DF5DB39" w14:textId="77777777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6158DE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3. kérdés:</w:t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br/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Írd le, milyen szerepe van a törzsizomzatnak a dobómozdulat során!</w:t>
      </w:r>
    </w:p>
    <w:p w14:paraId="1BE7F400" w14:textId="6F652FEA" w:rsidR="006158DE" w:rsidRPr="006158DE" w:rsidRDefault="00741559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A törzsizomzat stabilizálja a testet és biztosítja az erő átvitelét a lábakból a felsőtestbe. A has- és hátizmok a mozgás kontrollját segítik, megakadályozva az egyensúlyvesztést. Egy erős törzs lehetővé teszi a pontosabb és stabilabb dobást, csökkentve a sérülésveszélyt.</w:t>
      </w:r>
    </w:p>
    <w:p w14:paraId="2C8852C2" w14:textId="77777777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</w:p>
    <w:p w14:paraId="04DB9D25" w14:textId="77777777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6158DE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4. kérdés:</w:t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br/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Sorolj fel legalább három erősítő gyakorlatot, amelyek a felsőtestet fejlesztik, és indokold, hogyan járulnak hozzá a dobóerő növeléséhez!</w:t>
      </w:r>
    </w:p>
    <w:p w14:paraId="78283E8C" w14:textId="13523232" w:rsidR="006158DE" w:rsidRPr="006158DE" w:rsidRDefault="00741559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 xml:space="preserve">Fekvenyomás, vállnyomás és </w:t>
      </w:r>
      <w:proofErr w:type="spellStart"/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tolódzkodás</w:t>
      </w:r>
      <w:proofErr w:type="spellEnd"/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 xml:space="preserve"> jó példák. Ezek a gyakorlatok erősítik a váll, a </w:t>
      </w:r>
      <w:proofErr w:type="spellStart"/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tricepsz</w:t>
      </w:r>
      <w:proofErr w:type="spellEnd"/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 xml:space="preserve"> és az alkar izmait, amelyek közvetlenül részt vesznek a dobás utolsó fázisában. Az erőnövekedés segít elkerülni a gyors fáradást és biztosítja a pontos dobást a mérkőzés során.</w:t>
      </w:r>
    </w:p>
    <w:p w14:paraId="3AF48436" w14:textId="77777777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</w:p>
    <w:p w14:paraId="5180CF20" w14:textId="77777777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6158DE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5. kérdés:</w:t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br/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 xml:space="preserve">Mit jelent a </w:t>
      </w:r>
      <w:proofErr w:type="spellStart"/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pliometria</w:t>
      </w:r>
      <w:proofErr w:type="spellEnd"/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, és hogyan alkalmazható a kosárlabda dobóerejének fejlesztésében?</w:t>
      </w:r>
    </w:p>
    <w:p w14:paraId="5596F1B7" w14:textId="72463FC5" w:rsidR="006158DE" w:rsidRPr="006158DE" w:rsidRDefault="00741559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 xml:space="preserve">A </w:t>
      </w:r>
      <w:proofErr w:type="spellStart"/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pliometria</w:t>
      </w:r>
      <w:proofErr w:type="spellEnd"/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 xml:space="preserve"> gyors, robbanékony mozgások (például ugrások, dobások) sorozata, amely fejleszti az ideg-izom kapcsolatot és az elasztikus energiát. A kosárlabdában ugrókötelezés, dobozugrások és medicinlabdás dobások segítik a </w:t>
      </w:r>
      <w:proofErr w:type="spellStart"/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robbanékonyságot</w:t>
      </w:r>
      <w:proofErr w:type="spellEnd"/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 xml:space="preserve"> és a dinamikus erőt, amelyek közvetlenül javítják a dobóerőt.</w:t>
      </w:r>
    </w:p>
    <w:p w14:paraId="1AC3D352" w14:textId="77777777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</w:p>
    <w:p w14:paraId="658EC275" w14:textId="0C094FAC" w:rsid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6158DE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6. kérdés:</w:t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br/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Miért hasznos a súlyozott labdával történő dobás gyakorlása, és mire kell figyelni közben?</w:t>
      </w:r>
    </w:p>
    <w:p w14:paraId="5C422A90" w14:textId="6C9876B9" w:rsidR="00741559" w:rsidRDefault="00741559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A súlyozott labda erősíti a váll- és karizmokat, hozzászoktatva az izmokat a nagyobb terheléshez, így növelve a dobóerőt. Fontos a helyes technika megtartása, különben a rossz mozdulat sérüléshez vezethet és nem segíti a hatékony erőátvitelt.</w:t>
      </w:r>
    </w:p>
    <w:p w14:paraId="31B83B86" w14:textId="77777777" w:rsidR="00741559" w:rsidRPr="006158DE" w:rsidRDefault="00741559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</w:p>
    <w:p w14:paraId="30C70242" w14:textId="77777777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6158DE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7. kérdés:</w:t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br/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Fejtsd ki, miért fontos a regeneráció (pihenés, nyújtás, táplálkozás) a dobóerő fejlesztése szempontjából!</w:t>
      </w:r>
    </w:p>
    <w:p w14:paraId="5DAE6C33" w14:textId="27E8D972" w:rsidR="006158DE" w:rsidRPr="006158DE" w:rsidRDefault="00741559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741559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A regeneráció nélkülözhetetlen, mert az izmok csak pihenőidő alatt épülnek és erősödnek meg. A megfelelő alvás, nyújtás és táplálkozás segít megelőzni a sérüléseket és elősegíti a folyamatos fejlődést. Hatékony regeneráció nélkül a fejlődés lelassul és a teljesítmény romolhat.</w:t>
      </w:r>
    </w:p>
    <w:p w14:paraId="6792CFEB" w14:textId="77777777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</w:p>
    <w:p w14:paraId="2608B479" w14:textId="77777777" w:rsidR="00741559" w:rsidRDefault="00741559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1EE1B1EA" w14:textId="77777777" w:rsidR="00741559" w:rsidRDefault="00741559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01B7651C" w14:textId="77777777" w:rsidR="00741559" w:rsidRDefault="00741559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063F4B42" w14:textId="537319F3" w:rsidR="006158DE" w:rsidRPr="006158DE" w:rsidRDefault="006158DE" w:rsidP="006158D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</w:pPr>
      <w:r w:rsidRPr="006158DE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lastRenderedPageBreak/>
        <w:t>8. kérdés:</w:t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br/>
      </w:r>
      <w:r w:rsidRPr="006158DE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Milyen mentális tényezők befolyásolják a dobás hatékonyságát, és hogyan segítik a játékost a megszerzett erő kamatoztatásában?</w:t>
      </w:r>
    </w:p>
    <w:p w14:paraId="6301DAFE" w14:textId="1A5A0365" w:rsidR="007F6C1D" w:rsidRPr="005A15AF" w:rsidRDefault="00741559" w:rsidP="005A15AF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1559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Az önbizalom, a koncentráció, a ritmusérzék és a nyugodt légzés alapvetőek a hatékony dobáshoz. Ezek a mentális tényezők segítik a játékost abban, hogy a fizikailag megszerzett erőt a pályán optimálisan használja fel, fenntartva a pontos és egyenletes dobásokat versenyhelyzetben is.</w:t>
      </w:r>
    </w:p>
    <w:sectPr w:rsidR="007F6C1D" w:rsidRPr="005A15AF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383E8" w14:textId="77777777" w:rsidR="002670BE" w:rsidRDefault="002670BE" w:rsidP="00A66B18">
      <w:pPr>
        <w:spacing w:before="0" w:after="0"/>
      </w:pPr>
      <w:r>
        <w:separator/>
      </w:r>
    </w:p>
  </w:endnote>
  <w:endnote w:type="continuationSeparator" w:id="0">
    <w:p w14:paraId="76C7C341" w14:textId="77777777" w:rsidR="002670BE" w:rsidRDefault="002670BE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80A6C" w14:textId="77777777" w:rsidR="002670BE" w:rsidRDefault="002670BE" w:rsidP="00A66B18">
      <w:pPr>
        <w:spacing w:before="0" w:after="0"/>
      </w:pPr>
      <w:r>
        <w:separator/>
      </w:r>
    </w:p>
  </w:footnote>
  <w:footnote w:type="continuationSeparator" w:id="0">
    <w:p w14:paraId="66FEABA5" w14:textId="77777777" w:rsidR="002670BE" w:rsidRDefault="002670BE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D9E68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A3DA8F" wp14:editId="7C049462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B09183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72586"/>
    <w:multiLevelType w:val="multilevel"/>
    <w:tmpl w:val="95BE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57F6F"/>
    <w:multiLevelType w:val="multilevel"/>
    <w:tmpl w:val="4BFC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23553"/>
    <w:multiLevelType w:val="multilevel"/>
    <w:tmpl w:val="CB5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00704"/>
    <w:multiLevelType w:val="multilevel"/>
    <w:tmpl w:val="CE2A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C1D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2670BE"/>
    <w:rsid w:val="00306471"/>
    <w:rsid w:val="00352B81"/>
    <w:rsid w:val="00394757"/>
    <w:rsid w:val="003A0150"/>
    <w:rsid w:val="003E24DF"/>
    <w:rsid w:val="0041428F"/>
    <w:rsid w:val="004A2B0D"/>
    <w:rsid w:val="005A15AF"/>
    <w:rsid w:val="005A1877"/>
    <w:rsid w:val="005C2210"/>
    <w:rsid w:val="005E29B5"/>
    <w:rsid w:val="00615018"/>
    <w:rsid w:val="006158DE"/>
    <w:rsid w:val="0062123A"/>
    <w:rsid w:val="00646E75"/>
    <w:rsid w:val="006A73CB"/>
    <w:rsid w:val="006F6F10"/>
    <w:rsid w:val="00741559"/>
    <w:rsid w:val="00783E79"/>
    <w:rsid w:val="007B5AE8"/>
    <w:rsid w:val="007F5192"/>
    <w:rsid w:val="007F6C1D"/>
    <w:rsid w:val="008D5D79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66593"/>
    <w:rsid w:val="00DE20FD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CE0F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aszerbekezds">
    <w:name w:val="List Paragraph"/>
    <w:basedOn w:val="Norml"/>
    <w:uiPriority w:val="34"/>
    <w:semiHidden/>
    <w:rsid w:val="006158DE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8</Pages>
  <Words>941</Words>
  <Characters>6493</Characters>
  <Application>Microsoft Office Word</Application>
  <DocSecurity>0</DocSecurity>
  <Lines>54</Lines>
  <Paragraphs>14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2025-10-01T03:39:00Z</dcterms:created>
  <dcterms:modified xsi:type="dcterms:W3CDTF">2025-10-01T05:40:00Z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