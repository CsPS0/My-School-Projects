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48758B62" w14:textId="77777777" w:rsidTr="00180A66">
        <w:trPr>
          <w:trHeight w:val="270"/>
          <w:jc w:val="center"/>
        </w:trPr>
        <w:tc>
          <w:tcPr>
            <w:tcW w:w="10466" w:type="dxa"/>
          </w:tcPr>
          <w:p w14:paraId="390D25F2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EA4496C" wp14:editId="0FA19EC9">
                      <wp:extent cx="572452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452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0A18FBA7" w14:textId="77777777" w:rsidR="00A66B18" w:rsidRDefault="00180A66" w:rsidP="00180A66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7B7AF128" w14:textId="77777777" w:rsidR="00180A66" w:rsidRPr="00180A66" w:rsidRDefault="00180A66" w:rsidP="00180A66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E30BF3" id="Alakzat 61" o:spid="_x0000_s1026" style="width:450.7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180A66" w:rsidP="00180A66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180A66" w:rsidRPr="00180A66" w:rsidRDefault="00180A66" w:rsidP="00180A66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070F99A" w14:textId="77777777" w:rsidR="00180A66" w:rsidRDefault="00180A66" w:rsidP="00180A66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Röplabda – A nyitásütés (szerva)</w:t>
      </w:r>
    </w:p>
    <w:p w14:paraId="69248254" w14:textId="77777777" w:rsidR="00180A66" w:rsidRPr="00180A66" w:rsidRDefault="00180A66" w:rsidP="00180A66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16"/>
          <w:szCs w:val="16"/>
          <w:lang w:val="hu-HU" w:eastAsia="hu-HU"/>
        </w:rPr>
      </w:pPr>
    </w:p>
    <w:p w14:paraId="38A8B43F" w14:textId="77777777" w:rsidR="00180A66" w:rsidRPr="00180A66" w:rsidRDefault="00180A66" w:rsidP="00180A66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az egyik legnépszerűbb csapatsport a világon. A játék célja, hogy a labdát a háló fölött úgy juttassuk az ellenfél térfelére, hogy az ne tudja visszaadni.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Minden labdamenet a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nyitással (szervával)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kezdődik.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Ez az első támadó jellegű mozdulat a játékban, és nagyban befolyásolja, hogy melyik csapat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szerzi meg az első pontot.</w:t>
      </w:r>
    </w:p>
    <w:p w14:paraId="3B17A5A9" w14:textId="77777777" w:rsidR="00180A66" w:rsidRPr="00180A66" w:rsidRDefault="00180A66" w:rsidP="00180A66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nyitás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tehát nemcsak a játék kezdete, hanem stratégiai elem is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: egy jól elhelyezett, gyors vagy váratlan szerva megzavarhatja az ellenfél feladóját, és előnyt adhat a saját csapatnak.</w:t>
      </w:r>
    </w:p>
    <w:p w14:paraId="153B16E5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nyitás célja</w:t>
      </w:r>
    </w:p>
    <w:p w14:paraId="16EA0225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  <w:t>A nyitás célja, hogy a labdát:</w:t>
      </w:r>
    </w:p>
    <w:p w14:paraId="2A610CB3" w14:textId="77777777" w:rsidR="00180A66" w:rsidRPr="00180A66" w:rsidRDefault="00180A66" w:rsidP="00180A6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szabályosan a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háló fölött az ellenfél térfelére juttassuk,</w:t>
      </w:r>
    </w:p>
    <w:p w14:paraId="6830FEE6" w14:textId="77777777" w:rsidR="00180A66" w:rsidRPr="00180A66" w:rsidRDefault="00180A66" w:rsidP="00180A6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lehetőleg úgy, hogy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az ellenfél ne tudja pontosan fogadni,</w:t>
      </w:r>
    </w:p>
    <w:p w14:paraId="3AAFAF85" w14:textId="77777777" w:rsidR="00180A66" w:rsidRPr="00180A66" w:rsidRDefault="00180A66" w:rsidP="00180A6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és ezzel saját csapatunkat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előnyös helyzetbe hozzuk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következő játékmozdulatokra.</w:t>
      </w:r>
    </w:p>
    <w:p w14:paraId="00ED65B9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 jó nyitás nem feltétlenül erős, hanem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pontos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célzott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és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taktikusan megválasztott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.</w:t>
      </w:r>
    </w:p>
    <w:p w14:paraId="2E642CF8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541DF9DD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nyitás fajtái</w:t>
      </w:r>
    </w:p>
    <w:p w14:paraId="1D077B7A" w14:textId="77777777" w:rsid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röplabdában többféle nyitás létezik, attól függően, hogy honnan és hogyan ütik a labdát. A leggyakoribbak a következők:</w:t>
      </w:r>
    </w:p>
    <w:p w14:paraId="4318AD92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4C78100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lastRenderedPageBreak/>
        <w:t>1. Alsó nyitás</w:t>
      </w:r>
    </w:p>
    <w:p w14:paraId="14AC9101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Ez a legegyszerűbb forma, főleg kezdők használják.</w:t>
      </w:r>
    </w:p>
    <w:p w14:paraId="3B438916" w14:textId="77777777" w:rsidR="00180A66" w:rsidRPr="00180A66" w:rsidRDefault="00180A66" w:rsidP="00180A6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játékos egyik kezében tartja a labdát, a másik kezével alulról, lendületes mozdulattal megüti.</w:t>
      </w:r>
    </w:p>
    <w:p w14:paraId="28EEF3E6" w14:textId="77777777" w:rsidR="00180A66" w:rsidRPr="00180A66" w:rsidRDefault="00180A66" w:rsidP="00180A6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labda ívelt röppályán repül a háló fölött.</w:t>
      </w:r>
    </w:p>
    <w:p w14:paraId="720F8F66" w14:textId="77777777" w:rsidR="00180A66" w:rsidRPr="00180A66" w:rsidRDefault="00180A66" w:rsidP="00180A6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Előnye: könnyen tanulható, stabil.</w:t>
      </w:r>
    </w:p>
    <w:p w14:paraId="59FD3BE2" w14:textId="77777777" w:rsidR="00180A66" w:rsidRPr="00180A66" w:rsidRDefault="00180A66" w:rsidP="00180A66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Hátránya: kevésbé erős, az ellenfél könnyebben fogadja.</w:t>
      </w:r>
    </w:p>
    <w:p w14:paraId="62EF2271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2. Felső (tenyeres) nyitás</w:t>
      </w:r>
    </w:p>
    <w:p w14:paraId="0B0944FC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Ez haladóbb technika.</w:t>
      </w:r>
    </w:p>
    <w:p w14:paraId="7DA83BA7" w14:textId="77777777" w:rsidR="00180A66" w:rsidRPr="00180A66" w:rsidRDefault="00180A66" w:rsidP="00180A66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játékos a labdát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maga elé dobja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majd kinyújtott karral,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tenyerével üti meg a levegőben.</w:t>
      </w:r>
    </w:p>
    <w:p w14:paraId="3A057A24" w14:textId="77777777" w:rsidR="00180A66" w:rsidRPr="00180A66" w:rsidRDefault="00180A66" w:rsidP="00180A66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Fontos a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jó labdairányítás és a lendületvétel.</w:t>
      </w:r>
    </w:p>
    <w:p w14:paraId="7F2B964F" w14:textId="77777777" w:rsidR="00180A66" w:rsidRPr="00180A66" w:rsidRDefault="00180A66" w:rsidP="00180A66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Előnye: erősebb és gyorsabb labdát eredményez, nehezebb fogadni.</w:t>
      </w:r>
    </w:p>
    <w:p w14:paraId="46324FBB" w14:textId="77777777" w:rsidR="00180A66" w:rsidRPr="00180A66" w:rsidRDefault="00180A66" w:rsidP="00180A66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Hátránya: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több gyakorlást igényel.</w:t>
      </w:r>
    </w:p>
    <w:p w14:paraId="13299CAB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cyan"/>
          <w:u w:val="single"/>
          <w:lang w:val="hu-HU" w:eastAsia="hu-HU"/>
        </w:rPr>
        <w:t>3. Ugró nyitás</w:t>
      </w:r>
    </w:p>
    <w:p w14:paraId="3E6BF688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profi játékosok által leggyakrabban használt technika.</w:t>
      </w:r>
    </w:p>
    <w:p w14:paraId="4EDD91E7" w14:textId="77777777" w:rsidR="00180A66" w:rsidRPr="00180A66" w:rsidRDefault="00180A66" w:rsidP="00180A6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labdát magasra dobják,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majd egy lendületes ugrás után ütik meg.</w:t>
      </w:r>
    </w:p>
    <w:p w14:paraId="2533243C" w14:textId="77777777" w:rsidR="00180A66" w:rsidRPr="00180A66" w:rsidRDefault="00180A66" w:rsidP="00180A6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mozdulat hasonlít a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támadó ütéshez.</w:t>
      </w:r>
    </w:p>
    <w:p w14:paraId="3601D90E" w14:textId="77777777" w:rsidR="00180A66" w:rsidRPr="00180A66" w:rsidRDefault="00180A66" w:rsidP="00180A6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Előnye: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nagyon erős, gyors és váratlan szervát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eredményez.</w:t>
      </w:r>
    </w:p>
    <w:p w14:paraId="7FF0BDF5" w14:textId="77777777" w:rsidR="00180A66" w:rsidRPr="00180A66" w:rsidRDefault="00180A66" w:rsidP="00180A66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Hátránya: nehéz kivitelezni,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nagyobb a hibalehetőség.</w:t>
      </w:r>
    </w:p>
    <w:p w14:paraId="51B451F8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0DB97B93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helyes nyitás technikája</w:t>
      </w:r>
    </w:p>
    <w:p w14:paraId="1FC68022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Egy sikeres nyitás során a következő lépésekre érdemes figyelni:</w:t>
      </w:r>
    </w:p>
    <w:p w14:paraId="1D2E6801" w14:textId="77777777" w:rsidR="00180A66" w:rsidRPr="00180A66" w:rsidRDefault="00180A66" w:rsidP="00180A66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Kiinduló helyzet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t xml:space="preserve"> –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Állj stabilan, egyik lábad kicsit előrébb, mint a másik. A testsúly a hátsó lábon van.</w:t>
      </w:r>
    </w:p>
    <w:p w14:paraId="1858A510" w14:textId="77777777" w:rsidR="00180A66" w:rsidRPr="00180A66" w:rsidRDefault="00180A66" w:rsidP="00180A66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Labda feldobása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u w:val="single"/>
          <w:lang w:val="hu-HU" w:eastAsia="hu-HU"/>
        </w:rPr>
        <w:t xml:space="preserve">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– A labdát a vállad előtt, egyenes vonalban dobd fel, ne túl magasra.</w:t>
      </w:r>
    </w:p>
    <w:p w14:paraId="1BC12138" w14:textId="77777777" w:rsidR="00180A66" w:rsidRPr="00180A66" w:rsidRDefault="00180A66" w:rsidP="00180A66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Ütés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Az ütőkar hátrahúzása után lendületesen, de irányítottan üsd meg a labdát a tenyérrel.</w:t>
      </w:r>
    </w:p>
    <w:p w14:paraId="5B2422FB" w14:textId="77777777" w:rsidR="00180A66" w:rsidRPr="00180A66" w:rsidRDefault="00180A66" w:rsidP="00180A66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Lendület és követés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– Az ütés után a kar kövesse a labda mozgását, a testsúly kerüljön az elülső lábra.</w:t>
      </w:r>
    </w:p>
    <w:p w14:paraId="145ED585" w14:textId="77777777" w:rsidR="00180A66" w:rsidRPr="00180A66" w:rsidRDefault="00180A66" w:rsidP="00180A66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lastRenderedPageBreak/>
        <w:t>Célzás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Próbáld meg a gyenge pontokat keresni az ellenfél térfelén, például a sarkokat vagy a játékosok közötti teret.</w:t>
      </w:r>
    </w:p>
    <w:p w14:paraId="15321D18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E92EA06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Gyakori hibák a nyitásnál</w:t>
      </w:r>
    </w:p>
    <w:p w14:paraId="2528CCE3" w14:textId="77777777" w:rsidR="00180A66" w:rsidRPr="00180A66" w:rsidRDefault="00180A66" w:rsidP="00180A66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labda túl alacsonyan vagy túl magasan van feldobva.</w:t>
      </w:r>
    </w:p>
    <w:p w14:paraId="2948D8BD" w14:textId="77777777" w:rsidR="00180A66" w:rsidRPr="00180A66" w:rsidRDefault="00180A66" w:rsidP="00180A66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ütés nem a labda közepét éri el.</w:t>
      </w:r>
    </w:p>
    <w:p w14:paraId="6AAF8DF2" w14:textId="77777777" w:rsidR="00180A66" w:rsidRPr="00180A66" w:rsidRDefault="00180A66" w:rsidP="00180A66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testtartás bizonytalan, nincs egyensúly.</w:t>
      </w:r>
    </w:p>
    <w:p w14:paraId="6BE55B19" w14:textId="77777777" w:rsidR="00180A66" w:rsidRPr="00180A66" w:rsidRDefault="00180A66" w:rsidP="00180A66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nyitás túl gyenge vagy a hálóba megy.</w:t>
      </w:r>
    </w:p>
    <w:p w14:paraId="58E4B448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Ezek a hibák gyakorlással könnyen javíthatók. A legfontosabb a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pontosság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a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biztonságos kivitelezés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– az erő csak később válik igazán fontossá.</w:t>
      </w:r>
    </w:p>
    <w:p w14:paraId="58E52511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69CBE121" w14:textId="77777777" w:rsidR="00180A66" w:rsidRPr="00180A66" w:rsidRDefault="00180A66" w:rsidP="00180A66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Összegzés</w:t>
      </w:r>
    </w:p>
    <w:p w14:paraId="4D8894AA" w14:textId="77777777" w:rsidR="00180A66" w:rsidRDefault="00180A66" w:rsidP="00180A66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nyitás a röplabda egyik legfontosabb eleme: ez indítja a játékot, és meghatározhatja a labdamenet kimenetelét.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Akár alsó, akár felső vagy ugró nyitást használunk, mindig 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figyelni kell a helyes technikára, a koncentrációra és a taktikára.</w:t>
      </w:r>
      <w:r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jó nyitás nemcsak az erőről szól, hanem arról is, hogy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okosan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céltudatosan</w:t>
      </w:r>
      <w:r w:rsidRPr="00180A6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helyezzük el a labdát.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 xml:space="preserve">A siker kulcsa: </w:t>
      </w:r>
      <w:r w:rsidRPr="00180A66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gyakorlás, kitartás és pontosság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0BBC2A42" w14:textId="77777777" w:rsidR="00180A66" w:rsidRDefault="00180A66" w:rsidP="00180A66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CADDA0D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449307C7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579E3C13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6C739C7C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2A473D5B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0A098CBA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2B6865AE" w14:textId="77777777" w:rsidR="00274BF2" w:rsidRDefault="00274BF2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5F11A132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lastRenderedPageBreak/>
        <w:t>1. kérdés: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Mi a nyitás (szerva) fő célja a röplabdában?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labda elütése minél erősebben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játék megkezdése és az ellenfél zavarása egy pontos ütés segítségével</w:t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labda átadása a csapattársaknak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pontszerzés azonnali támadó ütésből</w:t>
      </w:r>
    </w:p>
    <w:p w14:paraId="4261E4F7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0999D7D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2. kérdés: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Melyik nyitásformát használják leggyakrabban a kezdők?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Ugró nyitás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Felső nyitás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Alsó nyitás</w:t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Oldalsó nyitás</w:t>
      </w:r>
    </w:p>
    <w:p w14:paraId="603BA25E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AD0E7CE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3. kérdés: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 xml:space="preserve">Melyik jellemző az </w:t>
      </w: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ugró nyitásra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?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Lassú, ívelt röppályájú labda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Könnyen kivitelezhető és biztonságos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Nagyon erős, gyors és nehezen fogadható</w:t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Csak a háló közeléből végezhető</w:t>
      </w:r>
    </w:p>
    <w:p w14:paraId="6B59CD1C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F1E8E00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4. kérdés: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Mi a helyes sorrend egy nyitás során?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Ütés – feldobás – célz</w:t>
      </w:r>
      <w:r w:rsidR="00274BF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ás – lendület</w:t>
      </w:r>
      <w:r w:rsidR="00274BF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274BF2"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Feldobás – ütés</w:t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– lendület – célzás</w:t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Lendület – célzás – feldobás – ütés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Feldobás – célzás – ütés – pihenés</w:t>
      </w:r>
    </w:p>
    <w:p w14:paraId="023A8652" w14:textId="77777777" w:rsidR="00180A66" w:rsidRPr="00180A66" w:rsidRDefault="00180A66" w:rsidP="00180A6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1A3FB60F" w14:textId="77777777" w:rsidR="00180A66" w:rsidRPr="00180A66" w:rsidRDefault="00180A66" w:rsidP="00180A6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5. kérdés: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 xml:space="preserve">Melyik állítás </w:t>
      </w:r>
      <w:r w:rsidRPr="00180A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helyes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 xml:space="preserve"> a jó nyitásról?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Csak az erő számít, a pontosság nem fontos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labdát mindig a háló fölé, de az ellenfél térfelére kell juttatni</w:t>
      </w:r>
      <w:r w:rsidRPr="00040B63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labdát a váll mögül kell feldobni</w:t>
      </w:r>
      <w:r w:rsidRPr="00180A6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nyitás után a játékos nem léphet a pályára</w:t>
      </w:r>
    </w:p>
    <w:p w14:paraId="19380EC2" w14:textId="77777777" w:rsidR="00180A66" w:rsidRPr="00180A66" w:rsidRDefault="00180A66" w:rsidP="00180A66">
      <w:pPr>
        <w:spacing w:before="100" w:beforeAutospacing="1" w:after="100" w:afterAutospacing="1" w:line="360" w:lineRule="auto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</w:p>
    <w:p w14:paraId="169AE087" w14:textId="77777777" w:rsidR="00A66B18" w:rsidRPr="0041428F" w:rsidRDefault="00A66B18" w:rsidP="00A6783B">
      <w:pPr>
        <w:pStyle w:val="Alrs"/>
        <w:rPr>
          <w:color w:val="000000" w:themeColor="text1"/>
        </w:rPr>
      </w:pPr>
    </w:p>
    <w:sectPr w:rsidR="00A66B18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3D968" w14:textId="77777777" w:rsidR="009B3FFA" w:rsidRDefault="009B3FFA" w:rsidP="00A66B18">
      <w:pPr>
        <w:spacing w:before="0" w:after="0"/>
      </w:pPr>
      <w:r>
        <w:separator/>
      </w:r>
    </w:p>
  </w:endnote>
  <w:endnote w:type="continuationSeparator" w:id="0">
    <w:p w14:paraId="1749B6B8" w14:textId="77777777" w:rsidR="009B3FFA" w:rsidRDefault="009B3FFA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B7D83" w14:textId="77777777" w:rsidR="009B3FFA" w:rsidRDefault="009B3FFA" w:rsidP="00A66B18">
      <w:pPr>
        <w:spacing w:before="0" w:after="0"/>
      </w:pPr>
      <w:r>
        <w:separator/>
      </w:r>
    </w:p>
  </w:footnote>
  <w:footnote w:type="continuationSeparator" w:id="0">
    <w:p w14:paraId="20951A56" w14:textId="77777777" w:rsidR="009B3FFA" w:rsidRDefault="009B3FFA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41A1E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75AA97" wp14:editId="3F1E57BE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F4459A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6E85"/>
    <w:multiLevelType w:val="multilevel"/>
    <w:tmpl w:val="860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16B4"/>
    <w:multiLevelType w:val="multilevel"/>
    <w:tmpl w:val="60C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6A1A"/>
    <w:multiLevelType w:val="multilevel"/>
    <w:tmpl w:val="8712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81A50"/>
    <w:multiLevelType w:val="multilevel"/>
    <w:tmpl w:val="247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A600B"/>
    <w:multiLevelType w:val="multilevel"/>
    <w:tmpl w:val="B6F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54B32"/>
    <w:multiLevelType w:val="multilevel"/>
    <w:tmpl w:val="F0C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A66"/>
    <w:rsid w:val="00040B63"/>
    <w:rsid w:val="00083BAA"/>
    <w:rsid w:val="000B21F0"/>
    <w:rsid w:val="0010680C"/>
    <w:rsid w:val="00152B0B"/>
    <w:rsid w:val="001766D6"/>
    <w:rsid w:val="00180A66"/>
    <w:rsid w:val="00192419"/>
    <w:rsid w:val="001C270D"/>
    <w:rsid w:val="001D0B5A"/>
    <w:rsid w:val="001E2320"/>
    <w:rsid w:val="00214E28"/>
    <w:rsid w:val="0026190A"/>
    <w:rsid w:val="00274BF2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82552"/>
    <w:rsid w:val="009B3FFA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AF74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4</Pages>
  <Words>544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2025-11-03T15:11:00Z</dcterms:created>
  <dcterms:modified xsi:type="dcterms:W3CDTF">2025-11-18T09:23:00Z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